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408E" w:rsidRDefault="0071408E" w:rsidP="00C14885">
      <w:pPr>
        <w:pStyle w:val="Heading1"/>
        <w:numPr>
          <w:ilvl w:val="0"/>
          <w:numId w:val="2"/>
        </w:numPr>
      </w:pPr>
      <w:r>
        <w:rPr>
          <w:rFonts w:hint="eastAsia"/>
        </w:rPr>
        <w:t>项目背景</w:t>
      </w:r>
    </w:p>
    <w:p w:rsidR="0071408E" w:rsidRPr="00C14885" w:rsidRDefault="0071408E" w:rsidP="00C14885">
      <w:pPr>
        <w:ind w:firstLineChars="250" w:firstLine="700"/>
      </w:pPr>
      <w:r w:rsidRPr="00C14885">
        <w:rPr>
          <w:rFonts w:hint="eastAsia"/>
        </w:rPr>
        <w:t>随着当今社会的快速发展，互联网已经走进家家户户，而手机也渐渐的成为了我们日常生活中不可或缺的设备，随着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g"/>
        </w:smartTagPr>
        <w:r w:rsidRPr="00C14885">
          <w:t>3g</w:t>
        </w:r>
      </w:smartTag>
      <w:r w:rsidRPr="00C14885">
        <w:t>,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g"/>
        </w:smartTagPr>
        <w:r w:rsidRPr="00C14885">
          <w:t>4g</w:t>
        </w:r>
      </w:smartTag>
      <w:r w:rsidRPr="00C14885">
        <w:rPr>
          <w:rFonts w:hint="eastAsia"/>
        </w:rPr>
        <w:t>的到来，手机互联网也从开始的打电话，发短信，慢慢的升级为</w:t>
      </w:r>
      <w:r w:rsidRPr="00C14885">
        <w:t>QQ</w:t>
      </w:r>
      <w:r w:rsidRPr="00C14885">
        <w:rPr>
          <w:rFonts w:hint="eastAsia"/>
        </w:rPr>
        <w:t>聊天，看新闻，看视频，网上购物，听歌，玩游戏</w:t>
      </w:r>
      <w:r w:rsidRPr="00C14885">
        <w:t>.....</w:t>
      </w:r>
      <w:r w:rsidRPr="00C14885">
        <w:rPr>
          <w:rFonts w:hint="eastAsia"/>
        </w:rPr>
        <w:t>变得日益丰富了起来，而未来的发展趋势，在一定程度上也和手机密切相关，在互联网迅速发展的今天，手机</w:t>
      </w:r>
      <w:r w:rsidRPr="00C14885">
        <w:t>app</w:t>
      </w:r>
      <w:r w:rsidRPr="00C14885">
        <w:rPr>
          <w:rFonts w:hint="eastAsia"/>
        </w:rPr>
        <w:t>也如同雨后春笋般崛地而起，各种</w:t>
      </w:r>
      <w:r w:rsidRPr="00C14885">
        <w:t>app</w:t>
      </w:r>
      <w:r w:rsidRPr="00C14885">
        <w:rPr>
          <w:rFonts w:hint="eastAsia"/>
        </w:rPr>
        <w:t>在我们的生活中产生了很大的影响，</w:t>
      </w:r>
      <w:r w:rsidRPr="00C14885">
        <w:t>QQ</w:t>
      </w:r>
      <w:r w:rsidRPr="00C14885">
        <w:rPr>
          <w:rFonts w:hint="eastAsia"/>
        </w:rPr>
        <w:t>的出现，使我们与亲朋好友之间更加方便联系。而这款新闻</w:t>
      </w:r>
      <w:r w:rsidRPr="00C14885">
        <w:t>app</w:t>
      </w:r>
      <w:r w:rsidRPr="00C14885">
        <w:rPr>
          <w:rFonts w:hint="eastAsia"/>
        </w:rPr>
        <w:t>正是在这样的背景下产生，使得我们虽然不出门，但可以通过</w:t>
      </w:r>
      <w:r w:rsidRPr="00C14885">
        <w:t>app</w:t>
      </w:r>
      <w:r w:rsidRPr="00C14885">
        <w:rPr>
          <w:rFonts w:hint="eastAsia"/>
        </w:rPr>
        <w:t>了解各地新闻，等等。新闻</w:t>
      </w:r>
      <w:r w:rsidRPr="00C14885">
        <w:t>APP</w:t>
      </w:r>
      <w:r w:rsidRPr="00C14885">
        <w:rPr>
          <w:rFonts w:hint="eastAsia"/>
        </w:rPr>
        <w:t>，是基于</w:t>
      </w:r>
      <w:r w:rsidRPr="00C14885">
        <w:t>Android</w:t>
      </w:r>
      <w:r w:rsidRPr="00C14885">
        <w:rPr>
          <w:rFonts w:hint="eastAsia"/>
        </w:rPr>
        <w:t>平台的新闻服务，快速、客观、公正地提供新闻资讯的</w:t>
      </w:r>
      <w:r w:rsidRPr="00C14885">
        <w:t>app</w:t>
      </w:r>
      <w:r w:rsidRPr="00C14885">
        <w:rPr>
          <w:rFonts w:hint="eastAsia"/>
        </w:rPr>
        <w:t>，是一款丰富、及时的新闻应用，本着精炼、轻便的目标，为用户提供高效、优质的阅读体验。</w:t>
      </w:r>
    </w:p>
    <w:p w:rsidR="0071408E" w:rsidRDefault="0071408E" w:rsidP="00D516F5">
      <w:pPr>
        <w:pStyle w:val="Heading1"/>
        <w:numPr>
          <w:ilvl w:val="0"/>
          <w:numId w:val="2"/>
        </w:numPr>
      </w:pPr>
      <w:r>
        <w:rPr>
          <w:rFonts w:hint="eastAsia"/>
        </w:rPr>
        <w:t>项目需求分析</w:t>
      </w:r>
    </w:p>
    <w:p w:rsidR="0071408E" w:rsidRDefault="0071408E" w:rsidP="00D516F5">
      <w:pPr>
        <w:pStyle w:val="Heading2"/>
      </w:pPr>
      <w:r>
        <w:t>1</w:t>
      </w:r>
      <w:r>
        <w:rPr>
          <w:rFonts w:hint="eastAsia"/>
        </w:rPr>
        <w:t>、项目功能</w:t>
      </w:r>
    </w:p>
    <w:p w:rsidR="0071408E" w:rsidRPr="0033186F" w:rsidRDefault="0071408E" w:rsidP="0033186F">
      <w:pPr>
        <w:rPr>
          <w:rFonts w:ascii="宋体" w:cs="Arial"/>
          <w:color w:val="333333"/>
          <w:szCs w:val="21"/>
          <w:shd w:val="clear" w:color="auto" w:fill="FFFFFF"/>
        </w:rPr>
      </w:pPr>
      <w:r w:rsidRPr="0033186F">
        <w:rPr>
          <w:rFonts w:ascii="宋体" w:hAnsi="宋体" w:hint="eastAsia"/>
        </w:rPr>
        <w:t>新闻</w:t>
      </w:r>
      <w:r w:rsidRPr="0033186F">
        <w:rPr>
          <w:rFonts w:ascii="宋体" w:hAnsi="宋体"/>
        </w:rPr>
        <w:t>APP</w:t>
      </w:r>
      <w:r w:rsidRPr="0033186F">
        <w:rPr>
          <w:rFonts w:ascii="宋体" w:hAnsi="宋体" w:hint="eastAsia"/>
        </w:rPr>
        <w:t>，</w:t>
      </w:r>
      <w:r w:rsidRPr="0033186F">
        <w:rPr>
          <w:rFonts w:ascii="宋体" w:hAnsi="宋体" w:cs="Arial" w:hint="eastAsia"/>
          <w:color w:val="333333"/>
          <w:szCs w:val="21"/>
          <w:shd w:val="clear" w:color="auto" w:fill="FFFFFF"/>
        </w:rPr>
        <w:t>基于</w:t>
      </w:r>
      <w:r w:rsidRPr="0033186F">
        <w:rPr>
          <w:rFonts w:ascii="宋体" w:hAnsi="宋体" w:cs="Arial"/>
          <w:color w:val="333333"/>
          <w:szCs w:val="21"/>
          <w:shd w:val="clear" w:color="auto" w:fill="FFFFFF"/>
        </w:rPr>
        <w:t>Android</w:t>
      </w:r>
      <w:r w:rsidRPr="0033186F">
        <w:rPr>
          <w:rFonts w:ascii="宋体" w:hAnsi="宋体" w:cs="Arial" w:hint="eastAsia"/>
          <w:color w:val="333333"/>
          <w:szCs w:val="21"/>
          <w:shd w:val="clear" w:color="auto" w:fill="FFFFFF"/>
        </w:rPr>
        <w:t>平台的新闻服务，快速、客观、公正地提供新闻资讯的</w:t>
      </w:r>
      <w:hyperlink r:id="rId7" w:tgtFrame="_blank" w:history="1">
        <w:r w:rsidRPr="0033186F">
          <w:rPr>
            <w:rFonts w:ascii="宋体" w:hAnsi="宋体"/>
            <w:color w:val="000000"/>
          </w:rPr>
          <w:t>app</w:t>
        </w:r>
      </w:hyperlink>
      <w:r w:rsidRPr="0033186F">
        <w:rPr>
          <w:rFonts w:ascii="宋体" w:hAnsi="宋体" w:cs="Arial" w:hint="eastAsia"/>
          <w:color w:val="333333"/>
          <w:szCs w:val="21"/>
          <w:shd w:val="clear" w:color="auto" w:fill="FFFFFF"/>
        </w:rPr>
        <w:t>，是一款丰富、及时的新闻</w:t>
      </w:r>
      <w:r w:rsidRPr="0033186F">
        <w:rPr>
          <w:rFonts w:ascii="宋体" w:hAnsi="宋体" w:cs="Arial" w:hint="eastAsia"/>
          <w:szCs w:val="21"/>
          <w:shd w:val="clear" w:color="auto" w:fill="FFFFFF"/>
        </w:rPr>
        <w:t>应用</w:t>
      </w:r>
      <w:r w:rsidRPr="0033186F">
        <w:rPr>
          <w:rFonts w:ascii="宋体" w:hAnsi="宋体" w:cs="Arial" w:hint="eastAsia"/>
          <w:color w:val="333333"/>
          <w:szCs w:val="21"/>
          <w:shd w:val="clear" w:color="auto" w:fill="FFFFFF"/>
        </w:rPr>
        <w:t>，本着精炼、轻便的目标，为用户提供高效、优质的阅读体验。</w:t>
      </w:r>
    </w:p>
    <w:p w:rsidR="0071408E" w:rsidRPr="00D516F5" w:rsidRDefault="0071408E" w:rsidP="00D516F5">
      <w:r w:rsidRPr="00D516F5">
        <w:rPr>
          <w:rFonts w:hint="eastAsia"/>
        </w:rPr>
        <w:t>该系统在性能功能应达到如下要求：</w:t>
      </w:r>
    </w:p>
    <w:p w:rsidR="0071408E" w:rsidRDefault="0071408E" w:rsidP="00AC6AD0">
      <w:r>
        <w:t>1</w:t>
      </w:r>
      <w:r>
        <w:rPr>
          <w:rFonts w:hint="eastAsia"/>
        </w:rPr>
        <w:t>、操作简单，界面友好：首先是欢迎界面，可分用户登录和管理员登录</w:t>
      </w:r>
      <w:r>
        <w:t>,</w:t>
      </w:r>
      <w:r>
        <w:rPr>
          <w:rFonts w:hint="eastAsia"/>
        </w:rPr>
        <w:t>进入用户登录界面</w:t>
      </w:r>
      <w:r>
        <w:t>,</w:t>
      </w:r>
      <w:r>
        <w:rPr>
          <w:rFonts w:hint="eastAsia"/>
        </w:rPr>
        <w:t>该界面很人性化，使用了可以记住多个用户名和密码，以便客户的使用。另外，在进入新闻系统后，内容一目了然，让用户可以随时阅读新闻内容。对常见类似的网站的管理的各个方面：基本信息录入、浏览、删除、修改和新闻信息添加、更新、查看、删除等操作都大体实现。</w:t>
      </w:r>
    </w:p>
    <w:p w:rsidR="0071408E" w:rsidRDefault="0071408E" w:rsidP="00AC6AD0">
      <w:r>
        <w:t>2</w:t>
      </w:r>
      <w:r>
        <w:rPr>
          <w:rFonts w:hint="eastAsia"/>
        </w:rPr>
        <w:t>、系统运行应该快速、稳定、高效和可靠；</w:t>
      </w:r>
    </w:p>
    <w:p w:rsidR="0071408E" w:rsidRDefault="0071408E" w:rsidP="00AC6AD0">
      <w:r>
        <w:t>3</w:t>
      </w:r>
      <w:r>
        <w:rPr>
          <w:rFonts w:hint="eastAsia"/>
        </w:rPr>
        <w:t>、在结构上应该具有很好的可扩展性，便于将来功能的扩展和维护。</w:t>
      </w:r>
    </w:p>
    <w:p w:rsidR="0071408E" w:rsidRDefault="0071408E" w:rsidP="00D516F5">
      <w:pPr>
        <w:pStyle w:val="Heading2"/>
      </w:pPr>
      <w:r>
        <w:t>2</w:t>
      </w:r>
      <w:r>
        <w:rPr>
          <w:rFonts w:hint="eastAsia"/>
        </w:rPr>
        <w:t>、系统用例图</w:t>
      </w:r>
      <w:r>
        <w:t xml:space="preserve">  </w:t>
      </w:r>
    </w:p>
    <w:p w:rsidR="0071408E" w:rsidRDefault="0071408E" w:rsidP="00AC6AD0">
      <w:r>
        <w:rPr>
          <w:rFonts w:hint="eastAsia"/>
        </w:rPr>
        <w:t>通过对系统的需求分析，系统的基本功能已经大体确定，如图</w:t>
      </w:r>
      <w:r>
        <w:t>1</w:t>
      </w:r>
    </w:p>
    <w:p w:rsidR="0071408E" w:rsidRDefault="0071408E" w:rsidP="00AA2831">
      <w:r>
        <w:rPr>
          <w:noProof/>
        </w:rPr>
        <w:pict>
          <v:oval id="椭圆 10" o:spid="_x0000_s1026" style="position:absolute;left:0;text-align:left;margin-left:2in;margin-top:9.4pt;width:112.55pt;height:52.75pt;z-index:251644928;visibility:visible;v-text-anchor:middle" strokeweight="1pt">
            <v:stroke joinstyle="miter"/>
            <v:textbox>
              <w:txbxContent>
                <w:p w:rsidR="0071408E" w:rsidRDefault="0071408E" w:rsidP="00AA2831">
                  <w:pPr>
                    <w:jc w:val="center"/>
                  </w:pPr>
                  <w:r>
                    <w:rPr>
                      <w:rFonts w:hint="eastAsia"/>
                    </w:rPr>
                    <w:t>用户登录</w:t>
                  </w:r>
                </w:p>
              </w:txbxContent>
            </v:textbox>
          </v:oval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19" o:spid="_x0000_s1027" type="#_x0000_t32" style="position:absolute;left:0;text-align:left;margin-left:194.7pt;margin-top:138.2pt;width:165.3pt;height:49pt;z-index:251651072;visibility:visible" strokeweight="1.5pt">
            <v:stroke endarrow="open" joinstyle="miter"/>
          </v:shape>
        </w:pict>
      </w:r>
      <w:r>
        <w:rPr>
          <w:noProof/>
        </w:rPr>
        <w:pict>
          <v:shape id="直接箭头连接符 17" o:spid="_x0000_s1028" type="#_x0000_t32" style="position:absolute;left:0;text-align:left;margin-left:63pt;margin-top:138.2pt;width:130.05pt;height:50.5pt;flip:x;z-index:251650048;visibility:visible" strokeweight="1.5pt">
            <v:stroke endarrow="open" joinstyle="miter"/>
          </v:shape>
        </w:pict>
      </w:r>
      <w:r>
        <w:rPr>
          <w:noProof/>
        </w:rPr>
        <w:pict>
          <v:shape id="直接箭头连接符 12" o:spid="_x0000_s1029" type="#_x0000_t32" style="position:absolute;left:0;text-align:left;margin-left:193.05pt;margin-top:60.4pt;width:1.65pt;height:44.7pt;z-index:251646976;visibility:visible" strokeweight="1.5pt">
            <v:stroke endarrow="open" joinstyle="miter"/>
          </v:shape>
        </w:pict>
      </w:r>
      <w:r>
        <w:rPr>
          <w:noProof/>
        </w:rPr>
        <w:pict>
          <v:rect id="矩形 11" o:spid="_x0000_s1030" style="position:absolute;left:0;text-align:left;margin-left:132.55pt;margin-top:105.05pt;width:120.8pt;height:33.1pt;z-index:251645952;visibility:visible;v-text-anchor:middle" strokeweight="1pt">
            <v:textbox>
              <w:txbxContent>
                <w:p w:rsidR="0071408E" w:rsidRDefault="0071408E" w:rsidP="00AA2831">
                  <w:pPr>
                    <w:jc w:val="center"/>
                  </w:pPr>
                  <w:r>
                    <w:rPr>
                      <w:rFonts w:hint="eastAsia"/>
                    </w:rPr>
                    <w:t>注册登录</w:t>
                  </w:r>
                </w:p>
              </w:txbxContent>
            </v:textbox>
          </v:rect>
        </w:pict>
      </w:r>
    </w:p>
    <w:p w:rsidR="0071408E" w:rsidRDefault="0071408E" w:rsidP="00AC6AD0"/>
    <w:p w:rsidR="0071408E" w:rsidRDefault="0071408E" w:rsidP="00AC6AD0"/>
    <w:p w:rsidR="0071408E" w:rsidRDefault="0071408E" w:rsidP="00AC6AD0"/>
    <w:p w:rsidR="0071408E" w:rsidRDefault="0071408E" w:rsidP="00AC6AD0"/>
    <w:p w:rsidR="0071408E" w:rsidRDefault="0071408E" w:rsidP="00AC6AD0"/>
    <w:p w:rsidR="0071408E" w:rsidRDefault="0071408E" w:rsidP="00AC6AD0">
      <w:r>
        <w:rPr>
          <w:noProof/>
        </w:rPr>
        <w:pict>
          <v:rect id="_x0000_s1031" style="position:absolute;left:0;text-align:left;margin-left:405pt;margin-top:64pt;width:81pt;height:31.2pt;z-index:251659264;visibility:visible;v-text-anchor:middle" strokeweight="1pt">
            <v:textbox>
              <w:txbxContent>
                <w:p w:rsidR="0071408E" w:rsidRDefault="0071408E" w:rsidP="00112FF6">
                  <w:pPr>
                    <w:jc w:val="center"/>
                  </w:pPr>
                  <w:r>
                    <w:rPr>
                      <w:rFonts w:hint="eastAsia"/>
                    </w:rPr>
                    <w:t>退出登录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32" type="#_x0000_t32" style="position:absolute;left:0;text-align:left;margin-left:351pt;margin-top:32.8pt;width:1in;height:31.2pt;z-index:251658240;visibility:visible" strokeweight="1.5pt">
            <v:stroke endarrow="open" joinstyle="miter"/>
          </v:shape>
        </w:pict>
      </w:r>
      <w:r>
        <w:rPr>
          <w:noProof/>
        </w:rPr>
        <w:pict>
          <v:shape id="直接箭头连接符 24" o:spid="_x0000_s1033" type="#_x0000_t32" style="position:absolute;left:0;text-align:left;margin-left:342pt;margin-top:32.8pt;width:9.4pt;height:33.2pt;flip:x;z-index:251654144;visibility:visible" strokeweight="1.5pt">
            <v:stroke endarrow="open" joinstyle="miter"/>
          </v:shape>
        </w:pict>
      </w:r>
      <w:r>
        <w:rPr>
          <w:noProof/>
        </w:rPr>
        <w:pict>
          <v:rect id="_x0000_s1034" style="position:absolute;left:0;text-align:left;margin-left:315pt;margin-top:64pt;width:81pt;height:31.2pt;z-index:251657216;visibility:visible;v-text-anchor:middle" strokeweight="1pt">
            <v:textbox>
              <w:txbxContent>
                <w:p w:rsidR="0071408E" w:rsidRDefault="0071408E" w:rsidP="00112FF6">
                  <w:pPr>
                    <w:jc w:val="center"/>
                  </w:pPr>
                  <w:r>
                    <w:rPr>
                      <w:rFonts w:hint="eastAsia"/>
                    </w:rPr>
                    <w:t>修改密码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5" style="position:absolute;left:0;text-align:left;margin-left:189pt;margin-top:64pt;width:108.05pt;height:31.2pt;z-index:251656192;visibility:visible;v-text-anchor:middle" strokeweight="1pt">
            <v:textbox>
              <w:txbxContent>
                <w:p w:rsidR="0071408E" w:rsidRDefault="0071408E" w:rsidP="00112FF6">
                  <w:pPr>
                    <w:jc w:val="center"/>
                  </w:pPr>
                  <w:r>
                    <w:rPr>
                      <w:rFonts w:hint="eastAsia"/>
                    </w:rPr>
                    <w:t>修改个人信息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36" type="#_x0000_t32" style="position:absolute;left:0;text-align:left;margin-left:279pt;margin-top:32.8pt;width:76.05pt;height:31.2pt;flip:x;z-index:251655168;visibility:visible" strokeweight="1.5pt">
            <v:stroke endarrow="open" joinstyle="miter"/>
          </v:shape>
        </w:pict>
      </w:r>
      <w:r>
        <w:rPr>
          <w:noProof/>
        </w:rPr>
        <w:pict>
          <v:rect id="矩形 16" o:spid="_x0000_s1037" style="position:absolute;left:0;text-align:left;margin-left:315pt;margin-top:1.5pt;width:117pt;height:31.3pt;z-index:251649024;visibility:visible;v-text-anchor:middle" strokeweight="1pt">
            <v:textbox>
              <w:txbxContent>
                <w:p w:rsidR="0071408E" w:rsidRDefault="0071408E" w:rsidP="00AA2831">
                  <w:pPr>
                    <w:jc w:val="center"/>
                  </w:pPr>
                  <w:r>
                    <w:rPr>
                      <w:rFonts w:hint="eastAsia"/>
                    </w:rPr>
                    <w:t>个人信息界面</w:t>
                  </w:r>
                </w:p>
              </w:txbxContent>
            </v:textbox>
          </v:rect>
        </w:pict>
      </w:r>
      <w:r>
        <w:rPr>
          <w:noProof/>
        </w:rPr>
        <w:pict>
          <v:shape id="直接箭头连接符 23" o:spid="_x0000_s1038" type="#_x0000_t32" style="position:absolute;left:0;text-align:left;margin-left:63pt;margin-top:40.6pt;width:0;height:24.85pt;z-index:251653120;visibility:visible" strokeweight="1.5pt">
            <v:stroke endarrow="open" joinstyle="miter"/>
          </v:shape>
        </w:pict>
      </w:r>
      <w:r>
        <w:rPr>
          <w:noProof/>
        </w:rPr>
        <w:pict>
          <v:rect id="矩形 20" o:spid="_x0000_s1039" style="position:absolute;left:0;text-align:left;margin-left:9pt;margin-top:64pt;width:144.05pt;height:40.25pt;z-index:251652096;visibility:visible;v-text-anchor:middle" strokeweight="1pt">
            <v:textbox>
              <w:txbxContent>
                <w:p w:rsidR="0071408E" w:rsidRDefault="0071408E" w:rsidP="00AA2831">
                  <w:pPr>
                    <w:jc w:val="center"/>
                  </w:pPr>
                  <w:r>
                    <w:rPr>
                      <w:rFonts w:hint="eastAsia"/>
                    </w:rPr>
                    <w:t>详细新闻内容</w:t>
                  </w:r>
                </w:p>
              </w:txbxContent>
            </v:textbox>
          </v:rect>
        </w:pict>
      </w:r>
      <w:r>
        <w:rPr>
          <w:noProof/>
        </w:rPr>
        <w:pict>
          <v:rect id="矩形 14" o:spid="_x0000_s1040" style="position:absolute;left:0;text-align:left;margin-left:17.6pt;margin-top:1.7pt;width:135.4pt;height:38.9pt;z-index:251648000;visibility:visible;v-text-anchor:middle" strokeweight="1pt">
            <v:textbox>
              <w:txbxContent>
                <w:p w:rsidR="0071408E" w:rsidRDefault="0071408E" w:rsidP="00AA2831">
                  <w:pPr>
                    <w:jc w:val="center"/>
                  </w:pPr>
                  <w:r>
                    <w:rPr>
                      <w:rFonts w:hint="eastAsia"/>
                    </w:rPr>
                    <w:t>主界面（浏览新闻）</w:t>
                  </w:r>
                </w:p>
              </w:txbxContent>
            </v:textbox>
          </v:rect>
        </w:pict>
      </w:r>
    </w:p>
    <w:p w:rsidR="0071408E" w:rsidRDefault="0071408E" w:rsidP="00AC6AD0">
      <w:r>
        <w:t xml:space="preserve">               </w:t>
      </w:r>
    </w:p>
    <w:p w:rsidR="0071408E" w:rsidRDefault="0071408E" w:rsidP="00AC6AD0"/>
    <w:p w:rsidR="0071408E" w:rsidRDefault="0071408E" w:rsidP="00AC6AD0"/>
    <w:p w:rsidR="0071408E" w:rsidRDefault="0071408E" w:rsidP="00AC6AD0"/>
    <w:p w:rsidR="0071408E" w:rsidRDefault="0071408E" w:rsidP="00AC6AD0"/>
    <w:p w:rsidR="0071408E" w:rsidRDefault="0071408E" w:rsidP="00AC6AD0">
      <w:r>
        <w:rPr>
          <w:noProof/>
        </w:rPr>
        <w:pict>
          <v:oval id="_x0000_s1041" style="position:absolute;left:0;text-align:left;margin-left:108pt;margin-top:-7.8pt;width:2in;height:52.75pt;z-index:251660288;visibility:visible;v-text-anchor:middle" strokeweight="1pt">
            <v:stroke joinstyle="miter"/>
            <v:textbox style="mso-next-textbox:#_x0000_s1041">
              <w:txbxContent>
                <w:p w:rsidR="0071408E" w:rsidRDefault="0071408E" w:rsidP="00112FF6">
                  <w:pPr>
                    <w:jc w:val="center"/>
                  </w:pPr>
                  <w:r>
                    <w:rPr>
                      <w:rFonts w:hint="eastAsia"/>
                    </w:rPr>
                    <w:t>管理员登录</w:t>
                  </w:r>
                </w:p>
              </w:txbxContent>
            </v:textbox>
          </v:oval>
        </w:pict>
      </w:r>
    </w:p>
    <w:p w:rsidR="0071408E" w:rsidRDefault="0071408E" w:rsidP="00AC6AD0">
      <w:r>
        <w:rPr>
          <w:noProof/>
        </w:rPr>
        <w:pict>
          <v:shape id="_x0000_s1042" type="#_x0000_t32" style="position:absolute;left:0;text-align:left;margin-left:180pt;margin-top:15.6pt;width:1.65pt;height:44.7pt;z-index:251661312;visibility:visible" strokeweight="1.5pt">
            <v:stroke endarrow="open" joinstyle="miter"/>
          </v:shape>
        </w:pict>
      </w:r>
    </w:p>
    <w:p w:rsidR="0071408E" w:rsidRDefault="0071408E" w:rsidP="00AC6AD0"/>
    <w:p w:rsidR="0071408E" w:rsidRDefault="0071408E" w:rsidP="00AC6AD0">
      <w:r>
        <w:rPr>
          <w:noProof/>
        </w:rPr>
        <w:pict>
          <v:rect id="_x0000_s1043" style="position:absolute;left:0;text-align:left;margin-left:126pt;margin-top:0;width:120.8pt;height:33.1pt;z-index:251662336;visibility:visible;v-text-anchor:middle" strokeweight="1pt">
            <v:textbox>
              <w:txbxContent>
                <w:p w:rsidR="0071408E" w:rsidRDefault="0071408E" w:rsidP="00112FF6">
                  <w:pPr>
                    <w:jc w:val="center"/>
                  </w:pPr>
                  <w:r>
                    <w:rPr>
                      <w:rFonts w:hint="eastAsia"/>
                    </w:rPr>
                    <w:t>登录界面</w:t>
                  </w:r>
                </w:p>
              </w:txbxContent>
            </v:textbox>
          </v:rect>
        </w:pict>
      </w:r>
    </w:p>
    <w:p w:rsidR="0071408E" w:rsidRDefault="0071408E" w:rsidP="00AC6AD0">
      <w:r>
        <w:rPr>
          <w:noProof/>
        </w:rPr>
        <w:pict>
          <v:shape id="_x0000_s1044" type="#_x0000_t32" style="position:absolute;left:0;text-align:left;margin-left:180pt;margin-top:0;width:126pt;height:54.6pt;z-index:251668480;visibility:visible" strokeweight="1.5pt">
            <v:stroke endarrow="open" joinstyle="miter"/>
          </v:shape>
        </w:pict>
      </w:r>
      <w:r>
        <w:rPr>
          <w:noProof/>
        </w:rPr>
        <w:pict>
          <v:shape id="_x0000_s1045" type="#_x0000_t32" style="position:absolute;left:0;text-align:left;margin-left:54pt;margin-top:0;width:130.05pt;height:50.5pt;flip:x;z-index:251663360;visibility:visible" strokeweight="1.5pt">
            <v:stroke endarrow="open" joinstyle="miter"/>
          </v:shape>
        </w:pict>
      </w:r>
    </w:p>
    <w:p w:rsidR="0071408E" w:rsidRDefault="0071408E" w:rsidP="00AC6AD0">
      <w:r>
        <w:rPr>
          <w:noProof/>
        </w:rPr>
        <w:pict>
          <v:rect id="_x0000_s1046" style="position:absolute;left:0;text-align:left;margin-left:279pt;margin-top:23.4pt;width:117pt;height:31.3pt;z-index:251667456;visibility:visible;v-text-anchor:middle" strokeweight="1pt">
            <v:textbox>
              <w:txbxContent>
                <w:p w:rsidR="0071408E" w:rsidRDefault="0071408E" w:rsidP="00ED2B1E">
                  <w:pPr>
                    <w:jc w:val="center"/>
                  </w:pPr>
                  <w:r>
                    <w:rPr>
                      <w:rFonts w:hint="eastAsia"/>
                    </w:rPr>
                    <w:t>用户列表（后台）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7" style="position:absolute;left:0;text-align:left;margin-left:-27pt;margin-top:23.4pt;width:135.4pt;height:38.9pt;z-index:251664384;visibility:visible;v-text-anchor:middle" strokeweight="1pt">
            <v:textbox>
              <w:txbxContent>
                <w:p w:rsidR="0071408E" w:rsidRDefault="0071408E" w:rsidP="00ED2B1E">
                  <w:pPr>
                    <w:jc w:val="center"/>
                  </w:pPr>
                  <w:r>
                    <w:rPr>
                      <w:rFonts w:hint="eastAsia"/>
                    </w:rPr>
                    <w:t>新闻列表（后台）</w:t>
                  </w:r>
                </w:p>
              </w:txbxContent>
            </v:textbox>
          </v:rect>
        </w:pict>
      </w:r>
    </w:p>
    <w:p w:rsidR="0071408E" w:rsidRDefault="0071408E" w:rsidP="00AC6AD0">
      <w:r>
        <w:rPr>
          <w:noProof/>
        </w:rPr>
        <w:pict>
          <v:shape id="_x0000_s1048" type="#_x0000_t32" style="position:absolute;left:0;text-align:left;margin-left:315pt;margin-top:23.4pt;width:9pt;height:31.2pt;z-index:251669504;visibility:visible" strokeweight="1.5pt">
            <v:stroke endarrow="open" joinstyle="miter"/>
          </v:shape>
        </w:pict>
      </w:r>
    </w:p>
    <w:p w:rsidR="0071408E" w:rsidRDefault="0071408E" w:rsidP="00AC6AD0">
      <w:r>
        <w:rPr>
          <w:noProof/>
        </w:rPr>
        <w:pict>
          <v:rect id="_x0000_s1049" style="position:absolute;left:0;text-align:left;margin-left:270pt;margin-top:23.4pt;width:144.05pt;height:40.25pt;z-index:251670528;visibility:visible;v-text-anchor:middle" strokeweight="1pt">
            <v:textbox>
              <w:txbxContent>
                <w:p w:rsidR="0071408E" w:rsidRDefault="0071408E" w:rsidP="00ED2B1E">
                  <w:pPr>
                    <w:jc w:val="center"/>
                  </w:pPr>
                  <w:r>
                    <w:rPr>
                      <w:rFonts w:hint="eastAsia"/>
                    </w:rPr>
                    <w:t>用户的增删查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0" type="#_x0000_t32" style="position:absolute;left:0;text-align:left;margin-left:18pt;margin-top:0;width:9pt;height:31.2pt;z-index:251665408;visibility:visible" strokeweight="1.5pt">
            <v:stroke endarrow="open" joinstyle="miter"/>
          </v:shape>
        </w:pict>
      </w:r>
      <w:r>
        <w:rPr>
          <w:noProof/>
        </w:rPr>
        <w:pict>
          <v:rect id="_x0000_s1051" style="position:absolute;left:0;text-align:left;margin-left:-27pt;margin-top:29.95pt;width:144.05pt;height:40.25pt;z-index:251666432;visibility:visible;v-text-anchor:middle" strokeweight="1pt">
            <v:textbox>
              <w:txbxContent>
                <w:p w:rsidR="0071408E" w:rsidRDefault="0071408E" w:rsidP="00ED2B1E">
                  <w:pPr>
                    <w:jc w:val="center"/>
                  </w:pPr>
                  <w:r>
                    <w:rPr>
                      <w:rFonts w:hint="eastAsia"/>
                    </w:rPr>
                    <w:t>新闻的增删查改</w:t>
                  </w:r>
                </w:p>
              </w:txbxContent>
            </v:textbox>
          </v:rect>
        </w:pict>
      </w:r>
    </w:p>
    <w:p w:rsidR="0071408E" w:rsidRDefault="0071408E" w:rsidP="00AC6AD0"/>
    <w:p w:rsidR="0071408E" w:rsidRDefault="0071408E" w:rsidP="00770B37">
      <w:pPr>
        <w:pStyle w:val="Heading1"/>
      </w:pPr>
      <w:r>
        <w:rPr>
          <w:rFonts w:hint="eastAsia"/>
        </w:rPr>
        <w:t>三、项目详细设计</w:t>
      </w:r>
    </w:p>
    <w:p w:rsidR="0071408E" w:rsidRDefault="0071408E" w:rsidP="00770B37">
      <w:pPr>
        <w:pStyle w:val="Heading2"/>
      </w:pPr>
      <w:r>
        <w:t>1</w:t>
      </w:r>
      <w:r>
        <w:rPr>
          <w:rFonts w:hint="eastAsia"/>
        </w:rPr>
        <w:t>、开启系统</w:t>
      </w:r>
      <w:r>
        <w:t xml:space="preserve">  </w:t>
      </w:r>
    </w:p>
    <w:p w:rsidR="0071408E" w:rsidRDefault="0071408E" w:rsidP="00770B37">
      <w:r>
        <w:rPr>
          <w:rFonts w:hint="eastAsia"/>
        </w:rPr>
        <w:t>先是启动延迟</w:t>
      </w:r>
      <w:r>
        <w:t>3</w:t>
      </w:r>
      <w:r>
        <w:rPr>
          <w:rFonts w:hint="eastAsia"/>
        </w:rPr>
        <w:t>秒，才进入程序，显示出用户登录和管理员按钮。</w:t>
      </w:r>
    </w:p>
    <w:p w:rsidR="0071408E" w:rsidRDefault="0071408E" w:rsidP="00770B37">
      <w:pPr>
        <w:pStyle w:val="Heading2"/>
      </w:pPr>
      <w:r>
        <w:t>2</w:t>
      </w:r>
      <w:r>
        <w:rPr>
          <w:rFonts w:hint="eastAsia"/>
        </w:rPr>
        <w:t>、登录模块的流程图</w:t>
      </w:r>
      <w:r>
        <w:t xml:space="preserve">   </w:t>
      </w:r>
    </w:p>
    <w:p w:rsidR="0071408E" w:rsidRDefault="0071408E" w:rsidP="00AC6AD0">
      <w:r>
        <w:rPr>
          <w:rFonts w:hint="eastAsia"/>
        </w:rPr>
        <w:t>如图</w:t>
      </w:r>
      <w:r>
        <w:t>2</w:t>
      </w:r>
    </w:p>
    <w:p w:rsidR="0071408E" w:rsidRDefault="0071408E" w:rsidP="00AA2831">
      <w:pPr>
        <w:ind w:left="1798" w:hangingChars="642" w:hanging="1798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38.25pt;height:273pt;visibility:visible">
            <v:imagedata r:id="rId8" o:title=""/>
          </v:shape>
        </w:pict>
      </w:r>
    </w:p>
    <w:p w:rsidR="0071408E" w:rsidRDefault="0071408E" w:rsidP="00770B37">
      <w:pPr>
        <w:pStyle w:val="Heading2"/>
      </w:pPr>
      <w:r>
        <w:t>3</w:t>
      </w:r>
      <w:r>
        <w:rPr>
          <w:rFonts w:hint="eastAsia"/>
        </w:rPr>
        <w:t>、新闻模块详细设计</w:t>
      </w:r>
      <w:r>
        <w:t> </w:t>
      </w:r>
    </w:p>
    <w:p w:rsidR="0071408E" w:rsidRDefault="0071408E" w:rsidP="00C15B2F">
      <w:r>
        <w:rPr>
          <w:rFonts w:hint="eastAsia"/>
        </w:rPr>
        <w:t>新闻模块的主要功能是浏览新闻信息，阅览新闻具体内容。</w:t>
      </w:r>
    </w:p>
    <w:p w:rsidR="0071408E" w:rsidRPr="00C15B2F" w:rsidRDefault="0071408E" w:rsidP="00C15B2F">
      <w:pPr>
        <w:rPr>
          <w:sz w:val="21"/>
        </w:rPr>
      </w:pPr>
    </w:p>
    <w:p w:rsidR="0071408E" w:rsidRDefault="0071408E" w:rsidP="00ED2B1E">
      <w:pPr>
        <w:pStyle w:val="Heading2"/>
      </w:pPr>
      <w:r>
        <w:t>4</w:t>
      </w:r>
      <w:r>
        <w:rPr>
          <w:rFonts w:hint="eastAsia"/>
        </w:rPr>
        <w:t>、个人信息模块详细设计</w:t>
      </w:r>
    </w:p>
    <w:p w:rsidR="0071408E" w:rsidRDefault="0071408E" w:rsidP="00ED2B1E">
      <w:r>
        <w:rPr>
          <w:rFonts w:hint="eastAsia"/>
        </w:rPr>
        <w:t>个人信息模块的主要功能是查看个人信息，修改个人信息，修改密码。</w:t>
      </w:r>
    </w:p>
    <w:p w:rsidR="0071408E" w:rsidRPr="00ED2B1E" w:rsidRDefault="0071408E" w:rsidP="00ED2B1E"/>
    <w:p w:rsidR="0071408E" w:rsidRDefault="0071408E" w:rsidP="00ED2B1E">
      <w:pPr>
        <w:pStyle w:val="Heading2"/>
      </w:pPr>
      <w:r>
        <w:t>5</w:t>
      </w:r>
      <w:r>
        <w:rPr>
          <w:rFonts w:hint="eastAsia"/>
        </w:rPr>
        <w:t>、后台数据</w:t>
      </w:r>
      <w:r>
        <w:t>-</w:t>
      </w:r>
      <w:r>
        <w:rPr>
          <w:rFonts w:hint="eastAsia"/>
        </w:rPr>
        <w:t>新闻模块详细设计</w:t>
      </w:r>
    </w:p>
    <w:p w:rsidR="0071408E" w:rsidRDefault="0071408E" w:rsidP="00ED2B1E">
      <w:r>
        <w:rPr>
          <w:rFonts w:hint="eastAsia"/>
        </w:rPr>
        <w:t>新闻模块的主要功能是浏览、添加、修改、删除新闻。</w:t>
      </w:r>
    </w:p>
    <w:p w:rsidR="0071408E" w:rsidRDefault="0071408E" w:rsidP="00ED2B1E"/>
    <w:p w:rsidR="0071408E" w:rsidRDefault="0071408E" w:rsidP="00ED2B1E">
      <w:pPr>
        <w:pStyle w:val="Heading2"/>
      </w:pPr>
      <w:r>
        <w:t>6</w:t>
      </w:r>
      <w:r>
        <w:rPr>
          <w:rFonts w:hint="eastAsia"/>
        </w:rPr>
        <w:t>、后台数据</w:t>
      </w:r>
      <w:r>
        <w:t>-</w:t>
      </w:r>
      <w:r>
        <w:rPr>
          <w:rFonts w:hint="eastAsia"/>
        </w:rPr>
        <w:t>用户模块详细设计</w:t>
      </w:r>
    </w:p>
    <w:p w:rsidR="0071408E" w:rsidRDefault="0071408E" w:rsidP="00ED2B1E">
      <w:r>
        <w:rPr>
          <w:rFonts w:hint="eastAsia"/>
        </w:rPr>
        <w:t>用户模块的主要功能是浏览、删除用户。</w:t>
      </w:r>
    </w:p>
    <w:p w:rsidR="0071408E" w:rsidRPr="00ED2B1E" w:rsidRDefault="0071408E" w:rsidP="00ED2B1E"/>
    <w:p w:rsidR="0071408E" w:rsidRDefault="0071408E" w:rsidP="00C15B2F">
      <w:pPr>
        <w:tabs>
          <w:tab w:val="left" w:pos="5003"/>
        </w:tabs>
        <w:rPr>
          <w:sz w:val="21"/>
        </w:rPr>
      </w:pPr>
      <w:r w:rsidRPr="00C15B2F">
        <w:rPr>
          <w:sz w:val="21"/>
        </w:rPr>
        <w:tab/>
      </w:r>
    </w:p>
    <w:p w:rsidR="0071408E" w:rsidRDefault="0071408E" w:rsidP="00EF5B68">
      <w:pPr>
        <w:pStyle w:val="Heading1"/>
      </w:pPr>
      <w:r>
        <w:rPr>
          <w:rFonts w:hint="eastAsia"/>
        </w:rPr>
        <w:t>四、代码的详细设计</w:t>
      </w:r>
    </w:p>
    <w:p w:rsidR="0071408E" w:rsidRDefault="0071408E" w:rsidP="00EF5B68"/>
    <w:p w:rsidR="0071408E" w:rsidRPr="00C15B2F" w:rsidRDefault="0071408E" w:rsidP="00C15B2F">
      <w:pPr>
        <w:tabs>
          <w:tab w:val="left" w:pos="5003"/>
        </w:tabs>
        <w:rPr>
          <w:sz w:val="21"/>
        </w:rPr>
      </w:pPr>
      <w:r>
        <w:pict>
          <v:shape id="_x0000_i1026" type="#_x0000_t75" style="width:2in;height:344.25pt">
            <v:imagedata r:id="rId9" o:title=""/>
          </v:shape>
        </w:pict>
      </w:r>
      <w:r>
        <w:t xml:space="preserve">  </w:t>
      </w:r>
      <w:r>
        <w:pict>
          <v:shape id="_x0000_i1027" type="#_x0000_t75" style="width:171pt;height:298.5pt">
            <v:imagedata r:id="rId10" o:title=""/>
          </v:shape>
        </w:pict>
      </w:r>
    </w:p>
    <w:p w:rsidR="0071408E" w:rsidRDefault="0071408E" w:rsidP="0033186F">
      <w:pPr>
        <w:pStyle w:val="Heading2"/>
        <w:numPr>
          <w:ilvl w:val="0"/>
          <w:numId w:val="1"/>
        </w:numPr>
      </w:pPr>
      <w:r>
        <w:rPr>
          <w:rFonts w:hint="eastAsia"/>
        </w:rPr>
        <w:t>数据库的设计</w:t>
      </w:r>
    </w:p>
    <w:p w:rsidR="0071408E" w:rsidRPr="0033186F" w:rsidRDefault="0071408E" w:rsidP="0033186F">
      <w:pPr>
        <w:ind w:leftChars="257" w:left="720" w:firstLineChars="700" w:firstLine="1960"/>
        <w:rPr>
          <w:rFonts w:ascii="宋体"/>
        </w:rPr>
      </w:pPr>
      <w:r w:rsidRPr="0033186F">
        <w:rPr>
          <w:rFonts w:ascii="宋体" w:hAnsi="宋体" w:hint="eastAsia"/>
        </w:rPr>
        <w:t>表一：用户表</w:t>
      </w:r>
      <w:r w:rsidRPr="0033186F">
        <w:rPr>
          <w:rFonts w:ascii="宋体" w:hAnsi="宋体"/>
        </w:rPr>
        <w:t>user</w:t>
      </w:r>
    </w:p>
    <w:tbl>
      <w:tblPr>
        <w:tblW w:w="0" w:type="auto"/>
        <w:jc w:val="center"/>
        <w:tblInd w:w="-9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656"/>
        <w:gridCol w:w="1786"/>
        <w:gridCol w:w="1916"/>
        <w:gridCol w:w="2742"/>
      </w:tblGrid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属性中文名称</w:t>
            </w:r>
          </w:p>
        </w:tc>
        <w:tc>
          <w:tcPr>
            <w:tcW w:w="178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91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t>Id</w:t>
            </w:r>
          </w:p>
        </w:tc>
        <w:tc>
          <w:tcPr>
            <w:tcW w:w="1786" w:type="dxa"/>
          </w:tcPr>
          <w:p w:rsidR="0071408E" w:rsidRPr="007E14E1" w:rsidRDefault="0071408E" w:rsidP="00645A4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7E14E1">
              <w:rPr>
                <w:rFonts w:cs="宋体"/>
              </w:rPr>
              <w:t>uId</w:t>
            </w:r>
          </w:p>
        </w:tc>
        <w:tc>
          <w:tcPr>
            <w:tcW w:w="191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 w:rsidRPr="0020081B">
              <w:t>INTEGER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主码</w:t>
            </w:r>
            <w:r>
              <w:t>:</w:t>
            </w:r>
            <w:r>
              <w:rPr>
                <w:rFonts w:hint="eastAsia"/>
              </w:rPr>
              <w:t>统一编号，具有唯一性</w:t>
            </w:r>
          </w:p>
        </w:tc>
      </w:tr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78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uName</w:t>
            </w:r>
          </w:p>
        </w:tc>
        <w:tc>
          <w:tcPr>
            <w:tcW w:w="191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TEXT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具有唯一性</w:t>
            </w:r>
          </w:p>
        </w:tc>
      </w:tr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178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uPassword</w:t>
            </w:r>
          </w:p>
        </w:tc>
        <w:tc>
          <w:tcPr>
            <w:tcW w:w="191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INTEGER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</w:p>
        </w:tc>
      </w:tr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城市名</w:t>
            </w:r>
          </w:p>
        </w:tc>
        <w:tc>
          <w:tcPr>
            <w:tcW w:w="178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uCity</w:t>
            </w:r>
          </w:p>
        </w:tc>
        <w:tc>
          <w:tcPr>
            <w:tcW w:w="191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TEXT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</w:p>
        </w:tc>
      </w:tr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性别</w:t>
            </w:r>
          </w:p>
        </w:tc>
        <w:tc>
          <w:tcPr>
            <w:tcW w:w="178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uSex</w:t>
            </w:r>
          </w:p>
        </w:tc>
        <w:tc>
          <w:tcPr>
            <w:tcW w:w="191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TEXT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</w:p>
        </w:tc>
      </w:tr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出生日期</w:t>
            </w:r>
          </w:p>
        </w:tc>
        <w:tc>
          <w:tcPr>
            <w:tcW w:w="178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uBirthday</w:t>
            </w:r>
          </w:p>
        </w:tc>
        <w:tc>
          <w:tcPr>
            <w:tcW w:w="191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TEXT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</w:p>
        </w:tc>
      </w:tr>
    </w:tbl>
    <w:p w:rsidR="0071408E" w:rsidRPr="0033186F" w:rsidRDefault="0071408E" w:rsidP="0033186F">
      <w:pPr>
        <w:ind w:left="720"/>
        <w:rPr>
          <w:rFonts w:ascii="宋体"/>
        </w:rPr>
      </w:pPr>
      <w:r>
        <w:rPr>
          <w:rFonts w:ascii="宋体" w:hAnsi="宋体"/>
        </w:rPr>
        <w:t xml:space="preserve">            </w:t>
      </w:r>
      <w:r w:rsidRPr="0033186F">
        <w:rPr>
          <w:rFonts w:ascii="宋体" w:hAnsi="宋体" w:hint="eastAsia"/>
        </w:rPr>
        <w:t>表二：新闻表</w:t>
      </w:r>
      <w:r w:rsidRPr="0033186F">
        <w:rPr>
          <w:rFonts w:ascii="宋体" w:hAnsi="宋体"/>
        </w:rPr>
        <w:t>news</w:t>
      </w:r>
    </w:p>
    <w:tbl>
      <w:tblPr>
        <w:tblW w:w="0" w:type="auto"/>
        <w:jc w:val="center"/>
        <w:tblInd w:w="-9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656"/>
        <w:gridCol w:w="1786"/>
        <w:gridCol w:w="1916"/>
        <w:gridCol w:w="2742"/>
      </w:tblGrid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属性中文名称</w:t>
            </w:r>
          </w:p>
        </w:tc>
        <w:tc>
          <w:tcPr>
            <w:tcW w:w="178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91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t>Id</w:t>
            </w:r>
          </w:p>
        </w:tc>
        <w:tc>
          <w:tcPr>
            <w:tcW w:w="1786" w:type="dxa"/>
          </w:tcPr>
          <w:p w:rsidR="0071408E" w:rsidRPr="007E14E1" w:rsidRDefault="0071408E" w:rsidP="00645A4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7E14E1">
              <w:rPr>
                <w:rFonts w:cs="宋体"/>
              </w:rPr>
              <w:t>nId</w:t>
            </w:r>
          </w:p>
        </w:tc>
        <w:tc>
          <w:tcPr>
            <w:tcW w:w="191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 w:rsidRPr="0020081B">
              <w:t>INTEGER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主码</w:t>
            </w:r>
            <w:r>
              <w:t>:</w:t>
            </w:r>
            <w:r>
              <w:rPr>
                <w:rFonts w:hint="eastAsia"/>
              </w:rPr>
              <w:t>统一编号，具有唯一性</w:t>
            </w:r>
          </w:p>
        </w:tc>
      </w:tr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新闻标题</w:t>
            </w:r>
          </w:p>
        </w:tc>
        <w:tc>
          <w:tcPr>
            <w:tcW w:w="178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nTitle</w:t>
            </w:r>
          </w:p>
        </w:tc>
        <w:tc>
          <w:tcPr>
            <w:tcW w:w="191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TEXT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具有唯一性</w:t>
            </w:r>
          </w:p>
        </w:tc>
      </w:tr>
      <w:tr w:rsidR="0071408E" w:rsidTr="00645A4C">
        <w:trPr>
          <w:trHeight w:val="454"/>
          <w:jc w:val="center"/>
        </w:trPr>
        <w:tc>
          <w:tcPr>
            <w:tcW w:w="2656" w:type="dxa"/>
          </w:tcPr>
          <w:p w:rsidR="0071408E" w:rsidRDefault="0071408E" w:rsidP="00645A4C">
            <w:pPr>
              <w:pStyle w:val="NormalIndent"/>
              <w:ind w:firstLine="0"/>
            </w:pPr>
            <w:r>
              <w:rPr>
                <w:rFonts w:hint="eastAsia"/>
              </w:rPr>
              <w:t>正文</w:t>
            </w:r>
          </w:p>
        </w:tc>
        <w:tc>
          <w:tcPr>
            <w:tcW w:w="178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ncontent</w:t>
            </w:r>
          </w:p>
        </w:tc>
        <w:tc>
          <w:tcPr>
            <w:tcW w:w="1916" w:type="dxa"/>
          </w:tcPr>
          <w:p w:rsidR="0071408E" w:rsidRPr="0020081B" w:rsidRDefault="0071408E" w:rsidP="00645A4C">
            <w:pPr>
              <w:pStyle w:val="NormalIndent"/>
              <w:ind w:firstLine="0"/>
            </w:pPr>
            <w:r>
              <w:t>TEXT</w:t>
            </w:r>
          </w:p>
        </w:tc>
        <w:tc>
          <w:tcPr>
            <w:tcW w:w="2742" w:type="dxa"/>
          </w:tcPr>
          <w:p w:rsidR="0071408E" w:rsidRDefault="0071408E" w:rsidP="00645A4C">
            <w:pPr>
              <w:pStyle w:val="NormalIndent"/>
              <w:ind w:firstLine="0"/>
            </w:pPr>
          </w:p>
        </w:tc>
      </w:tr>
    </w:tbl>
    <w:p w:rsidR="0071408E" w:rsidRPr="0033186F" w:rsidRDefault="0071408E" w:rsidP="0033186F"/>
    <w:p w:rsidR="0071408E" w:rsidRDefault="0071408E">
      <w:r>
        <w:rPr>
          <w:noProof/>
        </w:rPr>
        <w:pict>
          <v:shape id="_x0000_i1028" type="#_x0000_t75" style="width:408pt;height:210.75pt">
            <v:imagedata r:id="rId11" o:title=""/>
          </v:shape>
        </w:pict>
      </w:r>
    </w:p>
    <w:p w:rsidR="0071408E" w:rsidRDefault="0071408E">
      <w:r>
        <w:rPr>
          <w:noProof/>
        </w:rPr>
        <w:pict>
          <v:shape id="_x0000_i1029" type="#_x0000_t75" style="width:411pt;height:223.5pt">
            <v:imagedata r:id="rId12" o:title=""/>
          </v:shape>
        </w:pict>
      </w:r>
    </w:p>
    <w:p w:rsidR="0071408E" w:rsidRDefault="0071408E">
      <w:pPr>
        <w:rPr>
          <w:noProof/>
        </w:rPr>
      </w:pPr>
      <w:r>
        <w:rPr>
          <w:noProof/>
        </w:rPr>
        <w:pict>
          <v:shape id="_x0000_i1030" type="#_x0000_t75" style="width:411.75pt;height:231.75pt">
            <v:imagedata r:id="rId13" o:title=""/>
          </v:shape>
        </w:pict>
      </w:r>
    </w:p>
    <w:p w:rsidR="0071408E" w:rsidRDefault="0071408E">
      <w:pPr>
        <w:rPr>
          <w:noProof/>
        </w:rPr>
      </w:pPr>
    </w:p>
    <w:p w:rsidR="0071408E" w:rsidRDefault="0071408E" w:rsidP="007B0EBE">
      <w:pPr>
        <w:pStyle w:val="Heading2"/>
      </w:pPr>
      <w:r>
        <w:t>2</w:t>
      </w:r>
      <w:r>
        <w:rPr>
          <w:rFonts w:hint="eastAsia"/>
        </w:rPr>
        <w:t>、注册模块</w:t>
      </w:r>
    </w:p>
    <w:p w:rsidR="0071408E" w:rsidRDefault="0071408E">
      <w:r>
        <w:rPr>
          <w:rFonts w:hint="eastAsia"/>
        </w:rPr>
        <w:t>新用户注册界面采用数据库存储用户</w:t>
      </w:r>
    </w:p>
    <w:p w:rsidR="0071408E" w:rsidRDefault="0071408E">
      <w:r>
        <w:pict>
          <v:shape id="_x0000_i1031" type="#_x0000_t75" style="width:339pt;height:294pt">
            <v:imagedata r:id="rId14" o:title=""/>
          </v:shape>
        </w:pict>
      </w:r>
    </w:p>
    <w:p w:rsidR="0071408E" w:rsidRDefault="0071408E"/>
    <w:p w:rsidR="0071408E" w:rsidRDefault="0071408E">
      <w:r>
        <w:pict>
          <v:shape id="_x0000_i1032" type="#_x0000_t75" style="width:343.5pt;height:268.5pt">
            <v:imagedata r:id="rId15" o:title=""/>
          </v:shape>
        </w:pict>
      </w:r>
    </w:p>
    <w:p w:rsidR="0071408E" w:rsidRDefault="0071408E"/>
    <w:p w:rsidR="0071408E" w:rsidRDefault="0071408E">
      <w:r>
        <w:pict>
          <v:shape id="_x0000_i1033" type="#_x0000_t75" style="width:265.5pt;height:295.5pt">
            <v:imagedata r:id="rId16" o:title=""/>
          </v:shape>
        </w:pict>
      </w:r>
    </w:p>
    <w:p w:rsidR="0071408E" w:rsidRDefault="0071408E"/>
    <w:p w:rsidR="0071408E" w:rsidRDefault="0071408E">
      <w:r>
        <w:pict>
          <v:shape id="_x0000_i1034" type="#_x0000_t75" style="width:350.25pt;height:213.75pt">
            <v:imagedata r:id="rId17" o:title=""/>
          </v:shape>
        </w:pict>
      </w:r>
    </w:p>
    <w:p w:rsidR="0071408E" w:rsidRDefault="0071408E">
      <w:r>
        <w:rPr>
          <w:rFonts w:hint="eastAsia"/>
        </w:rPr>
        <w:t>效果图为</w:t>
      </w:r>
      <w:r>
        <w:t>:</w:t>
      </w:r>
    </w:p>
    <w:p w:rsidR="0071408E" w:rsidRDefault="0071408E">
      <w:r>
        <w:pict>
          <v:shape id="_x0000_i1035" type="#_x0000_t75" style="width:204pt;height:352.5pt">
            <v:imagedata r:id="rId18" o:title=""/>
          </v:shape>
        </w:pict>
      </w:r>
      <w:r>
        <w:pict>
          <v:shape id="_x0000_i1036" type="#_x0000_t75" style="width:199.5pt;height:352.5pt">
            <v:imagedata r:id="rId19" o:title=""/>
          </v:shape>
        </w:pict>
      </w:r>
    </w:p>
    <w:p w:rsidR="0071408E" w:rsidRDefault="0071408E"/>
    <w:p w:rsidR="0071408E" w:rsidRDefault="0071408E" w:rsidP="00EF5B68">
      <w:pPr>
        <w:pStyle w:val="Heading2"/>
      </w:pPr>
      <w:r>
        <w:t>3</w:t>
      </w:r>
      <w:r>
        <w:rPr>
          <w:rFonts w:hint="eastAsia"/>
        </w:rPr>
        <w:t>、登录模块</w:t>
      </w:r>
    </w:p>
    <w:p w:rsidR="0071408E" w:rsidRDefault="0071408E" w:rsidP="00622E7B">
      <w:pPr>
        <w:ind w:firstLine="555"/>
      </w:pPr>
      <w:r>
        <w:rPr>
          <w:rFonts w:hint="eastAsia"/>
        </w:rPr>
        <w:t>用户登录界面采用了可以记住用户密码的方式，以便用户的使用。</w:t>
      </w:r>
    </w:p>
    <w:p w:rsidR="0071408E" w:rsidRDefault="0071408E" w:rsidP="004C5F03">
      <w:r>
        <w:pict>
          <v:shape id="_x0000_i1037" type="#_x0000_t75" style="width:267.75pt;height:317.25pt">
            <v:imagedata r:id="rId20" o:title=""/>
          </v:shape>
        </w:pict>
      </w:r>
      <w:r>
        <w:t xml:space="preserve"> </w:t>
      </w:r>
      <w:r>
        <w:pict>
          <v:shape id="_x0000_i1038" type="#_x0000_t75" style="width:260.25pt;height:143.25pt">
            <v:imagedata r:id="rId21" o:title=""/>
          </v:shape>
        </w:pict>
      </w:r>
    </w:p>
    <w:p w:rsidR="0071408E" w:rsidRDefault="0071408E" w:rsidP="004C5F03"/>
    <w:p w:rsidR="0071408E" w:rsidRDefault="0071408E" w:rsidP="004C5F03">
      <w:r>
        <w:pict>
          <v:shape id="_x0000_i1039" type="#_x0000_t75" style="width:297pt;height:283.5pt">
            <v:imagedata r:id="rId22" o:title=""/>
          </v:shape>
        </w:pict>
      </w:r>
    </w:p>
    <w:p w:rsidR="0071408E" w:rsidRDefault="0071408E" w:rsidP="004C5F03">
      <w:r>
        <w:rPr>
          <w:rFonts w:hint="eastAsia"/>
        </w:rPr>
        <w:t>效果图为</w:t>
      </w:r>
      <w:r>
        <w:t>:</w:t>
      </w:r>
    </w:p>
    <w:p w:rsidR="0071408E" w:rsidRDefault="0071408E" w:rsidP="004C5F03">
      <w:r>
        <w:pict>
          <v:shape id="_x0000_i1040" type="#_x0000_t75" style="width:182.25pt;height:369pt">
            <v:imagedata r:id="rId23" o:title=""/>
          </v:shape>
        </w:pict>
      </w:r>
      <w:r>
        <w:t xml:space="preserve">  </w:t>
      </w:r>
      <w:r>
        <w:pict>
          <v:shape id="_x0000_i1041" type="#_x0000_t75" style="width:214.5pt;height:370.5pt">
            <v:imagedata r:id="rId24" o:title=""/>
          </v:shape>
        </w:pict>
      </w:r>
    </w:p>
    <w:p w:rsidR="0071408E" w:rsidRDefault="0071408E" w:rsidP="004C5F03"/>
    <w:p w:rsidR="0071408E" w:rsidRDefault="0071408E" w:rsidP="00BF084A">
      <w:pPr>
        <w:pStyle w:val="Heading2"/>
      </w:pPr>
      <w:r>
        <w:t>4</w:t>
      </w:r>
      <w:r>
        <w:rPr>
          <w:rFonts w:hint="eastAsia"/>
        </w:rPr>
        <w:t>、新闻列表</w:t>
      </w:r>
    </w:p>
    <w:p w:rsidR="0071408E" w:rsidRDefault="0071408E" w:rsidP="00622E7B">
      <w:pPr>
        <w:pStyle w:val="HTMLPreformatted"/>
        <w:shd w:val="clear" w:color="auto" w:fill="FFFFFF"/>
      </w:pPr>
      <w:r>
        <w:rPr>
          <w:rFonts w:hint="eastAsia"/>
        </w:rPr>
        <w:t>通过数据库将新闻标题、新闻内容以及发布日期在主页中得以显示，给用户给予选择。</w:t>
      </w:r>
    </w:p>
    <w:p w:rsidR="0071408E" w:rsidRDefault="0071408E" w:rsidP="00622E7B">
      <w:pPr>
        <w:pStyle w:val="HTMLPreformatted"/>
        <w:shd w:val="clear" w:color="auto" w:fill="FFFFFF"/>
      </w:pPr>
      <w:r>
        <w:pict>
          <v:shape id="_x0000_i1042" type="#_x0000_t75" style="width:252.75pt;height:338.25pt">
            <v:imagedata r:id="rId25" o:title=""/>
          </v:shape>
        </w:pict>
      </w:r>
      <w:r>
        <w:t xml:space="preserve"> </w:t>
      </w:r>
      <w:r>
        <w:pict>
          <v:shape id="_x0000_i1043" type="#_x0000_t75" style="width:285.75pt;height:279pt">
            <v:imagedata r:id="rId26" o:title=""/>
          </v:shape>
        </w:pict>
      </w:r>
      <w:r>
        <w:t xml:space="preserve"> </w:t>
      </w:r>
      <w:r>
        <w:pict>
          <v:shape id="_x0000_i1044" type="#_x0000_t75" style="width:107.25pt;height:31.5pt">
            <v:imagedata r:id="rId27" o:title=""/>
          </v:shape>
        </w:pict>
      </w:r>
    </w:p>
    <w:p w:rsidR="0071408E" w:rsidRPr="00BF084A" w:rsidRDefault="0071408E" w:rsidP="00622E7B">
      <w:pPr>
        <w:pStyle w:val="HTMLPreformatted"/>
        <w:shd w:val="clear" w:color="auto" w:fill="FFFFFF"/>
      </w:pPr>
    </w:p>
    <w:p w:rsidR="0071408E" w:rsidRDefault="0071408E" w:rsidP="00BF084A">
      <w:r>
        <w:rPr>
          <w:rFonts w:hint="eastAsia"/>
        </w:rPr>
        <w:t>效果图为：</w:t>
      </w:r>
    </w:p>
    <w:p w:rsidR="0071408E" w:rsidRDefault="0071408E" w:rsidP="00BF084A">
      <w:r>
        <w:pict>
          <v:shape id="_x0000_i1045" type="#_x0000_t75" style="width:179.25pt;height:376.5pt">
            <v:imagedata r:id="rId28" o:title=""/>
          </v:shape>
        </w:pict>
      </w:r>
      <w:r>
        <w:t xml:space="preserve"> </w:t>
      </w:r>
      <w:r>
        <w:pict>
          <v:shape id="_x0000_i1046" type="#_x0000_t75" style="width:179.25pt;height:375pt">
            <v:imagedata r:id="rId29" o:title=""/>
          </v:shape>
        </w:pict>
      </w:r>
    </w:p>
    <w:p w:rsidR="0071408E" w:rsidRDefault="0071408E" w:rsidP="00BF084A"/>
    <w:p w:rsidR="0071408E" w:rsidRDefault="0071408E" w:rsidP="00BF084A">
      <w:pPr>
        <w:pStyle w:val="Heading2"/>
      </w:pPr>
      <w:r>
        <w:t>5</w:t>
      </w:r>
      <w:r>
        <w:rPr>
          <w:rFonts w:hint="eastAsia"/>
        </w:rPr>
        <w:t>、个人信息</w:t>
      </w:r>
    </w:p>
    <w:p w:rsidR="0071408E" w:rsidRDefault="0071408E" w:rsidP="00BF084A">
      <w:r>
        <w:rPr>
          <w:rFonts w:hint="eastAsia"/>
        </w:rPr>
        <w:t>点击主页的</w:t>
      </w:r>
      <w:r>
        <w:pict>
          <v:shape id="_x0000_i1047" type="#_x0000_t75" style="width:26.25pt;height:26.25pt">
            <v:imagedata r:id="rId30" o:title=""/>
          </v:shape>
        </w:pict>
      </w:r>
      <w:r>
        <w:rPr>
          <w:rFonts w:hint="eastAsia"/>
        </w:rPr>
        <w:t>进入个人信息页面</w:t>
      </w:r>
      <w:r>
        <w:t>.</w:t>
      </w:r>
    </w:p>
    <w:p w:rsidR="0071408E" w:rsidRDefault="0071408E" w:rsidP="00BF084A">
      <w:r>
        <w:pict>
          <v:shape id="_x0000_i1048" type="#_x0000_t75" style="width:260.25pt;height:321pt">
            <v:imagedata r:id="rId31" o:title=""/>
          </v:shape>
        </w:pict>
      </w:r>
    </w:p>
    <w:p w:rsidR="0071408E" w:rsidRPr="00BF084A" w:rsidRDefault="0071408E" w:rsidP="00BF084A">
      <w:r>
        <w:pict>
          <v:shape id="_x0000_i1049" type="#_x0000_t75" style="width:220.5pt;height:269.25pt">
            <v:imagedata r:id="rId32" o:title=""/>
          </v:shape>
        </w:pict>
      </w:r>
      <w:r>
        <w:t xml:space="preserve">  </w:t>
      </w:r>
    </w:p>
    <w:p w:rsidR="0071408E" w:rsidRDefault="0071408E" w:rsidP="00BF084A"/>
    <w:p w:rsidR="0071408E" w:rsidRDefault="0071408E" w:rsidP="00BF084A">
      <w:r>
        <w:rPr>
          <w:rFonts w:hint="eastAsia"/>
        </w:rPr>
        <w:t>效果图为：</w:t>
      </w:r>
    </w:p>
    <w:p w:rsidR="0071408E" w:rsidRDefault="0071408E" w:rsidP="00BF084A">
      <w:r>
        <w:pict>
          <v:shape id="_x0000_i1050" type="#_x0000_t75" style="width:162pt;height:321.75pt">
            <v:imagedata r:id="rId33" o:title=""/>
          </v:shape>
        </w:pict>
      </w:r>
      <w:r>
        <w:t xml:space="preserve"> </w:t>
      </w:r>
      <w:r>
        <w:pict>
          <v:shape id="_x0000_i1051" type="#_x0000_t75" style="width:162pt;height:321pt">
            <v:imagedata r:id="rId34" o:title=""/>
          </v:shape>
        </w:pict>
      </w:r>
      <w:r>
        <w:t xml:space="preserve"> </w:t>
      </w:r>
    </w:p>
    <w:p w:rsidR="0071408E" w:rsidRDefault="0071408E" w:rsidP="00BF084A">
      <w:pPr>
        <w:pStyle w:val="Heading2"/>
      </w:pPr>
      <w:r>
        <w:t>6</w:t>
      </w:r>
      <w:r>
        <w:rPr>
          <w:rFonts w:hint="eastAsia"/>
        </w:rPr>
        <w:t>、新闻列表</w:t>
      </w:r>
      <w:r>
        <w:t>(</w:t>
      </w:r>
      <w:r>
        <w:rPr>
          <w:rFonts w:hint="eastAsia"/>
        </w:rPr>
        <w:t>后台</w:t>
      </w:r>
      <w:r>
        <w:t>)-</w:t>
      </w:r>
      <w:r>
        <w:rPr>
          <w:rFonts w:hint="eastAsia"/>
        </w:rPr>
        <w:t>增删查改</w:t>
      </w:r>
    </w:p>
    <w:p w:rsidR="0071408E" w:rsidRDefault="0071408E" w:rsidP="00BF084A">
      <w:r>
        <w:rPr>
          <w:rFonts w:hint="eastAsia"/>
        </w:rPr>
        <w:t>管理员登录后</w:t>
      </w:r>
      <w:r>
        <w:t>,</w:t>
      </w:r>
      <w:r>
        <w:rPr>
          <w:rFonts w:hint="eastAsia"/>
        </w:rPr>
        <w:t>进入新闻列表</w:t>
      </w:r>
      <w:r>
        <w:t>(</w:t>
      </w:r>
      <w:r>
        <w:rPr>
          <w:rFonts w:hint="eastAsia"/>
        </w:rPr>
        <w:t>后台</w:t>
      </w:r>
      <w:r>
        <w:t>)</w:t>
      </w:r>
      <w:r>
        <w:rPr>
          <w:rFonts w:hint="eastAsia"/>
        </w:rPr>
        <w:t>页面</w:t>
      </w:r>
    </w:p>
    <w:p w:rsidR="0071408E" w:rsidRDefault="0071408E" w:rsidP="00BF084A">
      <w:r>
        <w:pict>
          <v:shape id="_x0000_i1052" type="#_x0000_t75" style="width:233.25pt;height:248.25pt">
            <v:imagedata r:id="rId35" o:title=""/>
          </v:shape>
        </w:pict>
      </w:r>
      <w:r>
        <w:t xml:space="preserve"> </w:t>
      </w:r>
      <w:r>
        <w:pict>
          <v:shape id="_x0000_i1053" type="#_x0000_t75" style="width:258.75pt;height:265.5pt">
            <v:imagedata r:id="rId36" o:title=""/>
          </v:shape>
        </w:pict>
      </w:r>
    </w:p>
    <w:p w:rsidR="0071408E" w:rsidRDefault="0071408E" w:rsidP="00BF084A">
      <w:r>
        <w:pict>
          <v:shape id="_x0000_i1054" type="#_x0000_t75" style="width:384pt;height:166.5pt">
            <v:imagedata r:id="rId37" o:title=""/>
          </v:shape>
        </w:pict>
      </w:r>
    </w:p>
    <w:p w:rsidR="0071408E" w:rsidRDefault="0071408E" w:rsidP="00BF084A">
      <w:r>
        <w:pict>
          <v:shape id="_x0000_i1055" type="#_x0000_t75" style="width:256.5pt;height:290.25pt">
            <v:imagedata r:id="rId38" o:title=""/>
          </v:shape>
        </w:pict>
      </w:r>
    </w:p>
    <w:p w:rsidR="0071408E" w:rsidRDefault="0071408E" w:rsidP="00BF084A">
      <w:r>
        <w:rPr>
          <w:rFonts w:hint="eastAsia"/>
        </w:rPr>
        <w:t>效果图为：</w:t>
      </w:r>
    </w:p>
    <w:p w:rsidR="0071408E" w:rsidRDefault="0071408E" w:rsidP="00BF084A">
      <w:r>
        <w:pict>
          <v:shape id="_x0000_i1056" type="#_x0000_t75" style="width:192.75pt;height:394.5pt">
            <v:imagedata r:id="rId39" o:title=""/>
          </v:shape>
        </w:pict>
      </w:r>
      <w:r>
        <w:t xml:space="preserve"> </w:t>
      </w:r>
      <w:r>
        <w:pict>
          <v:shape id="_x0000_i1057" type="#_x0000_t75" style="width:177.75pt;height:357.75pt">
            <v:imagedata r:id="rId40" o:title=""/>
          </v:shape>
        </w:pict>
      </w:r>
    </w:p>
    <w:p w:rsidR="0071408E" w:rsidRDefault="0071408E" w:rsidP="00BF084A"/>
    <w:p w:rsidR="0071408E" w:rsidRPr="00B35165" w:rsidRDefault="0071408E" w:rsidP="00BF084A">
      <w:r>
        <w:pict>
          <v:shape id="_x0000_i1058" type="#_x0000_t75" style="width:171.75pt;height:5in">
            <v:imagedata r:id="rId41" o:title=""/>
          </v:shape>
        </w:pict>
      </w:r>
      <w:r>
        <w:t xml:space="preserve">  </w:t>
      </w:r>
      <w:r>
        <w:pict>
          <v:shape id="_x0000_i1059" type="#_x0000_t75" style="width:186pt;height:377.25pt">
            <v:imagedata r:id="rId42" o:title=""/>
          </v:shape>
        </w:pict>
      </w:r>
    </w:p>
    <w:p w:rsidR="0071408E" w:rsidRDefault="0071408E" w:rsidP="00B35165">
      <w:pPr>
        <w:pStyle w:val="Heading2"/>
      </w:pPr>
      <w:r>
        <w:t>7</w:t>
      </w:r>
      <w:r>
        <w:rPr>
          <w:rFonts w:hint="eastAsia"/>
        </w:rPr>
        <w:t>、用户列表页面</w:t>
      </w:r>
      <w:r>
        <w:t>—</w:t>
      </w:r>
      <w:r>
        <w:rPr>
          <w:rFonts w:hint="eastAsia"/>
        </w:rPr>
        <w:t>查询、删除</w:t>
      </w:r>
    </w:p>
    <w:p w:rsidR="0071408E" w:rsidRDefault="0071408E" w:rsidP="008F3D99">
      <w:r>
        <w:rPr>
          <w:rFonts w:hint="eastAsia"/>
        </w:rPr>
        <w:t>点击新闻列表</w:t>
      </w:r>
      <w:r>
        <w:t>(</w:t>
      </w:r>
      <w:r>
        <w:rPr>
          <w:rFonts w:hint="eastAsia"/>
        </w:rPr>
        <w:t>后台</w:t>
      </w:r>
      <w:r>
        <w:t>)</w:t>
      </w:r>
      <w:r>
        <w:rPr>
          <w:rFonts w:hint="eastAsia"/>
        </w:rPr>
        <w:t>的</w:t>
      </w:r>
      <w:r>
        <w:pict>
          <v:shape id="_x0000_i1060" type="#_x0000_t75" style="width:26.25pt;height:26.25pt">
            <v:imagedata r:id="rId30" o:title=""/>
          </v:shape>
        </w:pict>
      </w:r>
      <w:r>
        <w:rPr>
          <w:rFonts w:hint="eastAsia"/>
        </w:rPr>
        <w:t>进入用户列表页面</w:t>
      </w:r>
      <w:r>
        <w:t>.</w:t>
      </w:r>
    </w:p>
    <w:p w:rsidR="0071408E" w:rsidRDefault="0071408E" w:rsidP="00B35165">
      <w:r>
        <w:pict>
          <v:shape id="_x0000_i1061" type="#_x0000_t75" style="width:216.75pt;height:237.75pt">
            <v:imagedata r:id="rId43" o:title=""/>
          </v:shape>
        </w:pict>
      </w:r>
      <w:r>
        <w:t xml:space="preserve"> </w:t>
      </w:r>
      <w:r>
        <w:pict>
          <v:shape id="_x0000_i1062" type="#_x0000_t75" style="width:354pt;height:204pt">
            <v:imagedata r:id="rId44" o:title=""/>
          </v:shape>
        </w:pict>
      </w:r>
    </w:p>
    <w:p w:rsidR="0071408E" w:rsidRDefault="0071408E" w:rsidP="00B35165"/>
    <w:p w:rsidR="0071408E" w:rsidRDefault="0071408E" w:rsidP="00B35165">
      <w:r>
        <w:rPr>
          <w:rFonts w:hint="eastAsia"/>
        </w:rPr>
        <w:t>效果图为</w:t>
      </w:r>
      <w:r>
        <w:t>:</w:t>
      </w:r>
    </w:p>
    <w:p w:rsidR="0071408E" w:rsidRDefault="0071408E" w:rsidP="00B35165">
      <w:r>
        <w:pict>
          <v:shape id="_x0000_i1063" type="#_x0000_t75" style="width:197.25pt;height:384pt">
            <v:imagedata r:id="rId45" o:title=""/>
          </v:shape>
        </w:pict>
      </w:r>
      <w:r>
        <w:t xml:space="preserve"> </w:t>
      </w:r>
      <w:r>
        <w:pict>
          <v:shape id="_x0000_i1064" type="#_x0000_t75" style="width:197.25pt;height:384pt">
            <v:imagedata r:id="rId45" o:title=""/>
          </v:shape>
        </w:pict>
      </w:r>
    </w:p>
    <w:p w:rsidR="0071408E" w:rsidRDefault="0071408E" w:rsidP="00B35165"/>
    <w:p w:rsidR="0071408E" w:rsidRDefault="0071408E" w:rsidP="00B35165"/>
    <w:p w:rsidR="0071408E" w:rsidRDefault="0071408E" w:rsidP="00B35165"/>
    <w:p w:rsidR="0071408E" w:rsidRDefault="0071408E" w:rsidP="002B220C">
      <w:pPr>
        <w:pStyle w:val="Heading1"/>
      </w:pPr>
      <w:r>
        <w:rPr>
          <w:rFonts w:hint="eastAsia"/>
        </w:rPr>
        <w:t>五、软件的测试用例</w:t>
      </w:r>
    </w:p>
    <w:p w:rsidR="0071408E" w:rsidRDefault="0071408E" w:rsidP="002B220C">
      <w:pPr>
        <w:pStyle w:val="Heading2"/>
      </w:pPr>
      <w:r>
        <w:t>1</w:t>
      </w:r>
      <w:r>
        <w:rPr>
          <w:rFonts w:hint="eastAsia"/>
        </w:rPr>
        <w:t>、登录界面的测试用例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840"/>
        <w:gridCol w:w="2841"/>
        <w:gridCol w:w="2841"/>
      </w:tblGrid>
      <w:tr w:rsidR="0071408E" w:rsidRPr="00556127" w:rsidTr="00556127">
        <w:tc>
          <w:tcPr>
            <w:tcW w:w="2840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用户名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密码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输出结果</w:t>
            </w:r>
          </w:p>
        </w:tc>
      </w:tr>
      <w:tr w:rsidR="0071408E" w:rsidRPr="00556127" w:rsidTr="00556127">
        <w:tc>
          <w:tcPr>
            <w:tcW w:w="2840" w:type="dxa"/>
          </w:tcPr>
          <w:p w:rsidR="0071408E" w:rsidRPr="00556127" w:rsidRDefault="0071408E" w:rsidP="002B220C">
            <w:r w:rsidRPr="00556127">
              <w:t>123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t>111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成功登录</w:t>
            </w:r>
          </w:p>
        </w:tc>
      </w:tr>
      <w:tr w:rsidR="0071408E" w:rsidRPr="00556127" w:rsidTr="00556127">
        <w:tc>
          <w:tcPr>
            <w:tcW w:w="2840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林小姐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t>11</w:t>
            </w:r>
            <w:r>
              <w:t>1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成功登录</w:t>
            </w:r>
          </w:p>
        </w:tc>
      </w:tr>
      <w:tr w:rsidR="0071408E" w:rsidRPr="00556127" w:rsidTr="00556127">
        <w:tc>
          <w:tcPr>
            <w:tcW w:w="2840" w:type="dxa"/>
          </w:tcPr>
          <w:p w:rsidR="0071408E" w:rsidRPr="00556127" w:rsidRDefault="0071408E" w:rsidP="002B220C">
            <w:r w:rsidRPr="00556127">
              <w:t>qqq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t>1</w:t>
            </w:r>
            <w:r>
              <w:t>11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成功登录</w:t>
            </w:r>
          </w:p>
        </w:tc>
      </w:tr>
      <w:tr w:rsidR="0071408E" w:rsidRPr="00556127" w:rsidTr="00556127">
        <w:tc>
          <w:tcPr>
            <w:tcW w:w="2840" w:type="dxa"/>
          </w:tcPr>
          <w:p w:rsidR="0071408E" w:rsidRPr="00556127" w:rsidRDefault="0071408E" w:rsidP="002B220C">
            <w:r>
              <w:t>/</w:t>
            </w:r>
          </w:p>
        </w:tc>
        <w:tc>
          <w:tcPr>
            <w:tcW w:w="2841" w:type="dxa"/>
          </w:tcPr>
          <w:p w:rsidR="0071408E" w:rsidRPr="00556127" w:rsidRDefault="0071408E" w:rsidP="002B220C">
            <w:r>
              <w:t>/</w:t>
            </w:r>
          </w:p>
        </w:tc>
        <w:tc>
          <w:tcPr>
            <w:tcW w:w="2841" w:type="dxa"/>
          </w:tcPr>
          <w:p w:rsidR="0071408E" w:rsidRPr="00556127" w:rsidRDefault="0071408E" w:rsidP="002B220C">
            <w:r>
              <w:rPr>
                <w:rFonts w:hint="eastAsia"/>
              </w:rPr>
              <w:t>提示用户名错误或密码错误</w:t>
            </w:r>
          </w:p>
        </w:tc>
      </w:tr>
      <w:tr w:rsidR="0071408E" w:rsidRPr="00556127" w:rsidTr="00556127">
        <w:tc>
          <w:tcPr>
            <w:tcW w:w="2840" w:type="dxa"/>
          </w:tcPr>
          <w:p w:rsidR="0071408E" w:rsidRPr="00556127" w:rsidRDefault="0071408E" w:rsidP="002B220C">
            <w:r w:rsidRPr="00556127">
              <w:t>123451245124343451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t>111</w:t>
            </w:r>
          </w:p>
        </w:tc>
        <w:tc>
          <w:tcPr>
            <w:tcW w:w="2841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登录界面的下拉条的位置以及设置页面的排版也会有所改变</w:t>
            </w:r>
          </w:p>
        </w:tc>
      </w:tr>
    </w:tbl>
    <w:p w:rsidR="0071408E" w:rsidRDefault="0071408E" w:rsidP="008B79F2">
      <w:pPr>
        <w:pStyle w:val="Heading2"/>
      </w:pPr>
      <w:r>
        <w:t>2</w:t>
      </w:r>
      <w:r>
        <w:rPr>
          <w:rFonts w:hint="eastAsia"/>
        </w:rPr>
        <w:t>、修改密码的测试用例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701"/>
        <w:gridCol w:w="1843"/>
        <w:gridCol w:w="3169"/>
      </w:tblGrid>
      <w:tr w:rsidR="0071408E" w:rsidRPr="00556127" w:rsidTr="00556127">
        <w:tc>
          <w:tcPr>
            <w:tcW w:w="1701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输入新密码</w:t>
            </w:r>
          </w:p>
        </w:tc>
        <w:tc>
          <w:tcPr>
            <w:tcW w:w="1843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再次输入</w:t>
            </w:r>
          </w:p>
        </w:tc>
        <w:tc>
          <w:tcPr>
            <w:tcW w:w="3169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输出结果</w:t>
            </w:r>
          </w:p>
        </w:tc>
      </w:tr>
      <w:tr w:rsidR="0071408E" w:rsidRPr="00556127" w:rsidTr="00556127">
        <w:tc>
          <w:tcPr>
            <w:tcW w:w="1701" w:type="dxa"/>
          </w:tcPr>
          <w:p w:rsidR="0071408E" w:rsidRPr="00556127" w:rsidRDefault="0071408E" w:rsidP="002B220C">
            <w:r w:rsidRPr="00556127">
              <w:t>11</w:t>
            </w:r>
            <w:r>
              <w:t>0</w:t>
            </w:r>
          </w:p>
        </w:tc>
        <w:tc>
          <w:tcPr>
            <w:tcW w:w="1843" w:type="dxa"/>
          </w:tcPr>
          <w:p w:rsidR="0071408E" w:rsidRPr="00556127" w:rsidRDefault="0071408E" w:rsidP="002B220C">
            <w:r w:rsidRPr="00556127">
              <w:t>11</w:t>
            </w:r>
            <w:r>
              <w:t>0</w:t>
            </w:r>
          </w:p>
        </w:tc>
        <w:tc>
          <w:tcPr>
            <w:tcW w:w="3169" w:type="dxa"/>
          </w:tcPr>
          <w:p w:rsidR="0071408E" w:rsidRPr="00556127" w:rsidRDefault="0071408E" w:rsidP="002B220C">
            <w:r w:rsidRPr="00556127">
              <w:rPr>
                <w:rFonts w:hint="eastAsia"/>
              </w:rPr>
              <w:t>成功修改密码</w:t>
            </w:r>
          </w:p>
        </w:tc>
      </w:tr>
      <w:tr w:rsidR="0071408E" w:rsidRPr="00556127" w:rsidTr="00556127">
        <w:tc>
          <w:tcPr>
            <w:tcW w:w="1701" w:type="dxa"/>
          </w:tcPr>
          <w:p w:rsidR="0071408E" w:rsidRPr="00556127" w:rsidRDefault="0071408E" w:rsidP="002B220C">
            <w:r w:rsidRPr="00556127">
              <w:t>11</w:t>
            </w:r>
            <w:r>
              <w:t>1</w:t>
            </w:r>
          </w:p>
        </w:tc>
        <w:tc>
          <w:tcPr>
            <w:tcW w:w="1843" w:type="dxa"/>
          </w:tcPr>
          <w:p w:rsidR="0071408E" w:rsidRPr="00556127" w:rsidRDefault="0071408E" w:rsidP="002B220C">
            <w:r>
              <w:t>112</w:t>
            </w:r>
          </w:p>
        </w:tc>
        <w:tc>
          <w:tcPr>
            <w:tcW w:w="3169" w:type="dxa"/>
          </w:tcPr>
          <w:p w:rsidR="0071408E" w:rsidRPr="00556127" w:rsidRDefault="0071408E" w:rsidP="00A45249">
            <w:r w:rsidRPr="00556127">
              <w:rPr>
                <w:rFonts w:hint="eastAsia"/>
              </w:rPr>
              <w:t>两次新密码输入不一致</w:t>
            </w:r>
          </w:p>
        </w:tc>
      </w:tr>
    </w:tbl>
    <w:p w:rsidR="0071408E" w:rsidRDefault="0071408E" w:rsidP="008B79F2">
      <w:pPr>
        <w:pStyle w:val="Heading1"/>
      </w:pPr>
      <w:r>
        <w:rPr>
          <w:rFonts w:hint="eastAsia"/>
        </w:rPr>
        <w:t>六</w:t>
      </w:r>
      <w:bookmarkStart w:id="0" w:name="_GoBack"/>
      <w:bookmarkEnd w:id="0"/>
      <w:r>
        <w:rPr>
          <w:rFonts w:hint="eastAsia"/>
        </w:rPr>
        <w:t>、分工合作比值</w:t>
      </w:r>
    </w:p>
    <w:p w:rsidR="0071408E" w:rsidRDefault="0071408E" w:rsidP="008B79F2">
      <w:r>
        <w:rPr>
          <w:rFonts w:hint="eastAsia"/>
        </w:rPr>
        <w:t>组长</w:t>
      </w:r>
      <w:r>
        <w:t>: 1538119</w:t>
      </w:r>
      <w:r>
        <w:rPr>
          <w:rFonts w:hint="eastAsia"/>
        </w:rPr>
        <w:t>李安妮</w:t>
      </w:r>
      <w:r>
        <w:t xml:space="preserve"> </w:t>
      </w:r>
      <w:r>
        <w:rPr>
          <w:rFonts w:hint="eastAsia"/>
        </w:rPr>
        <w:t>占</w:t>
      </w:r>
      <w:r>
        <w:t>55%</w:t>
      </w:r>
      <w:r>
        <w:rPr>
          <w:rFonts w:hint="eastAsia"/>
        </w:rPr>
        <w:t>（用户登录界面</w:t>
      </w:r>
      <w:r>
        <w:t>,</w:t>
      </w:r>
      <w:r>
        <w:rPr>
          <w:rFonts w:hint="eastAsia"/>
        </w:rPr>
        <w:t>主页界面</w:t>
      </w:r>
      <w:r>
        <w:t>,</w:t>
      </w:r>
      <w:r w:rsidRPr="003F631D">
        <w:t xml:space="preserve"> </w:t>
      </w:r>
      <w:r>
        <w:rPr>
          <w:rFonts w:hint="eastAsia"/>
        </w:rPr>
        <w:t>详细新闻界面</w:t>
      </w:r>
      <w:r>
        <w:t>,</w:t>
      </w:r>
      <w:r w:rsidRPr="003F631D">
        <w:t xml:space="preserve"> </w:t>
      </w:r>
      <w:r>
        <w:rPr>
          <w:rFonts w:hint="eastAsia"/>
        </w:rPr>
        <w:t>个人信息界面</w:t>
      </w:r>
      <w:r>
        <w:t>,</w:t>
      </w:r>
      <w:r>
        <w:rPr>
          <w:rFonts w:hint="eastAsia"/>
        </w:rPr>
        <w:t>新闻列表</w:t>
      </w:r>
      <w:r>
        <w:t>(</w:t>
      </w:r>
      <w:r>
        <w:rPr>
          <w:rFonts w:hint="eastAsia"/>
        </w:rPr>
        <w:t>后台</w:t>
      </w:r>
      <w:r>
        <w:t>)</w:t>
      </w:r>
      <w:r>
        <w:rPr>
          <w:rFonts w:hint="eastAsia"/>
        </w:rPr>
        <w:t>界面</w:t>
      </w:r>
      <w:r>
        <w:t>,</w:t>
      </w:r>
      <w:r>
        <w:rPr>
          <w:rFonts w:hint="eastAsia"/>
        </w:rPr>
        <w:t>用户列表</w:t>
      </w:r>
      <w:r>
        <w:t>(</w:t>
      </w:r>
      <w:r>
        <w:rPr>
          <w:rFonts w:hint="eastAsia"/>
        </w:rPr>
        <w:t>后台</w:t>
      </w:r>
      <w:r>
        <w:t xml:space="preserve">), </w:t>
      </w:r>
      <w:r>
        <w:rPr>
          <w:rFonts w:hint="eastAsia"/>
        </w:rPr>
        <w:t>修改新闻界面</w:t>
      </w:r>
      <w:r>
        <w:t>,</w:t>
      </w:r>
      <w:r>
        <w:rPr>
          <w:rFonts w:hint="eastAsia"/>
        </w:rPr>
        <w:t>代码详细设计</w:t>
      </w:r>
      <w:r>
        <w:t>,</w:t>
      </w:r>
      <w:r>
        <w:rPr>
          <w:rFonts w:hint="eastAsia"/>
        </w:rPr>
        <w:t>功能模块详细设计）</w:t>
      </w:r>
    </w:p>
    <w:p w:rsidR="0071408E" w:rsidRPr="002B220C" w:rsidRDefault="0071408E" w:rsidP="008B79F2">
      <w:r>
        <w:rPr>
          <w:rFonts w:hint="eastAsia"/>
        </w:rPr>
        <w:t>组员</w:t>
      </w:r>
      <w:r>
        <w:t xml:space="preserve">: 1538136 </w:t>
      </w:r>
      <w:r>
        <w:rPr>
          <w:rFonts w:hint="eastAsia"/>
        </w:rPr>
        <w:t>袁俏颖</w:t>
      </w:r>
      <w:r>
        <w:t xml:space="preserve"> </w:t>
      </w:r>
      <w:r>
        <w:rPr>
          <w:rFonts w:hint="eastAsia"/>
        </w:rPr>
        <w:t>占</w:t>
      </w:r>
      <w:r>
        <w:t>45%</w:t>
      </w:r>
      <w:r>
        <w:rPr>
          <w:rFonts w:hint="eastAsia"/>
        </w:rPr>
        <w:t>（欢迎界面</w:t>
      </w:r>
      <w:r>
        <w:t>,</w:t>
      </w:r>
      <w:r>
        <w:rPr>
          <w:rFonts w:hint="eastAsia"/>
        </w:rPr>
        <w:t>注册界面</w:t>
      </w:r>
      <w:r>
        <w:t>,</w:t>
      </w:r>
      <w:r>
        <w:rPr>
          <w:rFonts w:hint="eastAsia"/>
        </w:rPr>
        <w:t>管理员登录界面</w:t>
      </w:r>
      <w:r>
        <w:t>,</w:t>
      </w:r>
      <w:r>
        <w:rPr>
          <w:rFonts w:hint="eastAsia"/>
        </w:rPr>
        <w:t>添加新闻界面</w:t>
      </w:r>
      <w:r>
        <w:t>,</w:t>
      </w:r>
      <w:r>
        <w:rPr>
          <w:rFonts w:hint="eastAsia"/>
        </w:rPr>
        <w:t>修改个人信息界面</w:t>
      </w:r>
      <w:r>
        <w:t>,</w:t>
      </w:r>
      <w:r>
        <w:rPr>
          <w:rFonts w:hint="eastAsia"/>
        </w:rPr>
        <w:t>修改密码界面</w:t>
      </w:r>
      <w:r>
        <w:t>,</w:t>
      </w:r>
      <w:r>
        <w:rPr>
          <w:rFonts w:hint="eastAsia"/>
        </w:rPr>
        <w:t>需求分析）</w:t>
      </w:r>
    </w:p>
    <w:sectPr w:rsidR="0071408E" w:rsidRPr="002B220C" w:rsidSect="00DB21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408E" w:rsidRDefault="0071408E" w:rsidP="00AA2831">
      <w:r>
        <w:separator/>
      </w:r>
    </w:p>
  </w:endnote>
  <w:endnote w:type="continuationSeparator" w:id="0">
    <w:p w:rsidR="0071408E" w:rsidRDefault="0071408E" w:rsidP="00AA28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408E" w:rsidRDefault="0071408E" w:rsidP="00AA2831">
      <w:r>
        <w:separator/>
      </w:r>
    </w:p>
  </w:footnote>
  <w:footnote w:type="continuationSeparator" w:id="0">
    <w:p w:rsidR="0071408E" w:rsidRDefault="0071408E" w:rsidP="00AA283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CB10E1"/>
    <w:multiLevelType w:val="hybridMultilevel"/>
    <w:tmpl w:val="1C100B5E"/>
    <w:lvl w:ilvl="0" w:tplc="31D87D9A">
      <w:start w:val="1"/>
      <w:numFmt w:val="decimal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513766CE"/>
    <w:multiLevelType w:val="hybridMultilevel"/>
    <w:tmpl w:val="9FA4BCC4"/>
    <w:lvl w:ilvl="0" w:tplc="5BB6D43C">
      <w:start w:val="1"/>
      <w:numFmt w:val="japaneseCounting"/>
      <w:lvlText w:val="%1、"/>
      <w:lvlJc w:val="left"/>
      <w:pPr>
        <w:ind w:left="900" w:hanging="90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E674F"/>
    <w:rsid w:val="000C5A44"/>
    <w:rsid w:val="000E7A89"/>
    <w:rsid w:val="00112FF6"/>
    <w:rsid w:val="00146A94"/>
    <w:rsid w:val="00155978"/>
    <w:rsid w:val="00190427"/>
    <w:rsid w:val="0020081B"/>
    <w:rsid w:val="002060A6"/>
    <w:rsid w:val="002559D3"/>
    <w:rsid w:val="002B220C"/>
    <w:rsid w:val="0033186F"/>
    <w:rsid w:val="00395FF8"/>
    <w:rsid w:val="003F631D"/>
    <w:rsid w:val="00433417"/>
    <w:rsid w:val="004A3CA0"/>
    <w:rsid w:val="004A6BBE"/>
    <w:rsid w:val="004C29E6"/>
    <w:rsid w:val="004C5F03"/>
    <w:rsid w:val="004F4013"/>
    <w:rsid w:val="00536F64"/>
    <w:rsid w:val="00556127"/>
    <w:rsid w:val="005F3079"/>
    <w:rsid w:val="00622E7B"/>
    <w:rsid w:val="00633B22"/>
    <w:rsid w:val="00645A4C"/>
    <w:rsid w:val="006A28FC"/>
    <w:rsid w:val="006B70F0"/>
    <w:rsid w:val="006C040B"/>
    <w:rsid w:val="006C5F53"/>
    <w:rsid w:val="0071408E"/>
    <w:rsid w:val="00770B37"/>
    <w:rsid w:val="00787BC2"/>
    <w:rsid w:val="007B0EBE"/>
    <w:rsid w:val="007C2DB9"/>
    <w:rsid w:val="007E14E1"/>
    <w:rsid w:val="007E56C1"/>
    <w:rsid w:val="008B79F2"/>
    <w:rsid w:val="008C1B59"/>
    <w:rsid w:val="008F3D99"/>
    <w:rsid w:val="00940E41"/>
    <w:rsid w:val="009F6AB6"/>
    <w:rsid w:val="00A049F2"/>
    <w:rsid w:val="00A45249"/>
    <w:rsid w:val="00A730A8"/>
    <w:rsid w:val="00A8153C"/>
    <w:rsid w:val="00AA2831"/>
    <w:rsid w:val="00AB63FA"/>
    <w:rsid w:val="00AC3CCC"/>
    <w:rsid w:val="00AC6AD0"/>
    <w:rsid w:val="00AE674F"/>
    <w:rsid w:val="00B35165"/>
    <w:rsid w:val="00BE3E06"/>
    <w:rsid w:val="00BE51D5"/>
    <w:rsid w:val="00BF0485"/>
    <w:rsid w:val="00BF084A"/>
    <w:rsid w:val="00C14885"/>
    <w:rsid w:val="00C15B2F"/>
    <w:rsid w:val="00C22212"/>
    <w:rsid w:val="00C51CE8"/>
    <w:rsid w:val="00C644A0"/>
    <w:rsid w:val="00D3669B"/>
    <w:rsid w:val="00D516F5"/>
    <w:rsid w:val="00DB2102"/>
    <w:rsid w:val="00E35BF5"/>
    <w:rsid w:val="00EC34FC"/>
    <w:rsid w:val="00EC6268"/>
    <w:rsid w:val="00ED2B1E"/>
    <w:rsid w:val="00EF5B68"/>
    <w:rsid w:val="00FB65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metcnv"/>
  <w:shapeDefaults>
    <o:shapedefaults v:ext="edit" spidmax="1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Normal Indent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16F5"/>
    <w:pPr>
      <w:widowControl w:val="0"/>
      <w:jc w:val="both"/>
    </w:pPr>
    <w:rPr>
      <w:sz w:val="28"/>
    </w:rPr>
  </w:style>
  <w:style w:type="paragraph" w:styleId="Heading1">
    <w:name w:val="heading 1"/>
    <w:basedOn w:val="Normal"/>
    <w:link w:val="Heading1Char"/>
    <w:uiPriority w:val="99"/>
    <w:qFormat/>
    <w:rsid w:val="00D516F5"/>
    <w:pPr>
      <w:widowControl/>
      <w:spacing w:before="100" w:beforeAutospacing="1" w:after="100" w:afterAutospacing="1"/>
      <w:jc w:val="left"/>
      <w:outlineLvl w:val="0"/>
    </w:pPr>
    <w:rPr>
      <w:rFonts w:ascii="宋体" w:hAnsi="宋体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E56C1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kern w:val="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E56C1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D516F5"/>
    <w:rPr>
      <w:rFonts w:ascii="宋体" w:eastAsia="宋体" w:hAnsi="宋体" w:cs="Times New Roman"/>
      <w:b/>
      <w:kern w:val="36"/>
      <w:sz w:val="4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7E56C1"/>
    <w:rPr>
      <w:rFonts w:ascii="Calibri Light" w:eastAsia="宋体" w:hAnsi="Calibri Light" w:cs="Times New Roman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7E56C1"/>
    <w:rPr>
      <w:rFonts w:cs="Times New Roman"/>
      <w:b/>
      <w:sz w:val="32"/>
    </w:rPr>
  </w:style>
  <w:style w:type="paragraph" w:styleId="Caption">
    <w:name w:val="caption"/>
    <w:basedOn w:val="Normal"/>
    <w:next w:val="Normal"/>
    <w:uiPriority w:val="99"/>
    <w:qFormat/>
    <w:rsid w:val="007E56C1"/>
    <w:rPr>
      <w:rFonts w:ascii="Calibri Light" w:eastAsia="黑体" w:hAnsi="Calibri Light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AE674F"/>
    <w:rPr>
      <w:kern w:val="0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E674F"/>
    <w:rPr>
      <w:rFonts w:cs="Times New Roman"/>
      <w:sz w:val="18"/>
    </w:rPr>
  </w:style>
  <w:style w:type="paragraph" w:styleId="ListParagraph">
    <w:name w:val="List Paragraph"/>
    <w:basedOn w:val="Normal"/>
    <w:uiPriority w:val="99"/>
    <w:qFormat/>
    <w:rsid w:val="00D516F5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rsid w:val="00AA28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AA2831"/>
    <w:rPr>
      <w:rFonts w:cs="Times New Roman"/>
      <w:sz w:val="18"/>
    </w:rPr>
  </w:style>
  <w:style w:type="paragraph" w:styleId="Footer">
    <w:name w:val="footer"/>
    <w:basedOn w:val="Normal"/>
    <w:link w:val="FooterChar"/>
    <w:uiPriority w:val="99"/>
    <w:rsid w:val="00AA2831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AA2831"/>
    <w:rPr>
      <w:rFonts w:cs="Times New Roman"/>
      <w:sz w:val="18"/>
    </w:rPr>
  </w:style>
  <w:style w:type="paragraph" w:styleId="HTMLPreformatted">
    <w:name w:val="HTML Preformatted"/>
    <w:basedOn w:val="Normal"/>
    <w:link w:val="HTMLPreformattedChar"/>
    <w:uiPriority w:val="99"/>
    <w:rsid w:val="00622E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622E7B"/>
    <w:rPr>
      <w:rFonts w:ascii="宋体" w:eastAsia="宋体" w:hAnsi="宋体" w:cs="Times New Roman"/>
      <w:kern w:val="0"/>
      <w:sz w:val="24"/>
    </w:rPr>
  </w:style>
  <w:style w:type="table" w:styleId="TableGrid">
    <w:name w:val="Table Grid"/>
    <w:basedOn w:val="TableNormal"/>
    <w:uiPriority w:val="99"/>
    <w:rsid w:val="002B220C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rsid w:val="0033186F"/>
    <w:rPr>
      <w:rFonts w:cs="Times New Roman"/>
      <w:color w:val="0000FF"/>
      <w:u w:val="single"/>
    </w:rPr>
  </w:style>
  <w:style w:type="paragraph" w:styleId="NormalIndent">
    <w:name w:val="Normal Indent"/>
    <w:basedOn w:val="Normal"/>
    <w:uiPriority w:val="99"/>
    <w:rsid w:val="0033186F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0050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hyperlink" Target="http://baike.baidu.com/item/%E5%BA%94%E7%94%A8%E7%A8%8B%E5%BA%8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460</TotalTime>
  <Pages>24</Pages>
  <Words>317</Words>
  <Characters>1809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lenovo</cp:lastModifiedBy>
  <cp:revision>17</cp:revision>
  <dcterms:created xsi:type="dcterms:W3CDTF">2017-06-19T13:40:00Z</dcterms:created>
  <dcterms:modified xsi:type="dcterms:W3CDTF">2017-06-23T06:38:00Z</dcterms:modified>
</cp:coreProperties>
</file>